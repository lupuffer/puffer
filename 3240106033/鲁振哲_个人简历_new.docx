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F47DC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2057400</wp:posOffset>
                </wp:positionH>
                <wp:positionV relativeFrom="page">
                  <wp:posOffset>304800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4pt;height:44.95pt;width:0pt;mso-position-vertical-relative:page;z-index:-251653120;mso-width-relative:page;mso-height-relative:page;" filled="f" stroked="t" coordsize="21600,21600" o:gfxdata="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RcMD5&#10;2wAAAAoBAAAPAAAAAAAAAAEAIAAAACIAAABkcnMvZG93bnJldi54bWxQSwECFAAUAAAACACHTuJA&#10;Iu2JgeUBAAClAwAADgAAAAAAAAABACAAAAAqAQAAZHJzL2Uyb0RvYy54bWxQSwUGAAAAAAYABgBZ&#10;AQAAgQUAAAAA&#10;">
                <v:fill on="f" focussize="0,0"/>
                <v:stroke weight="1.5pt"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2094865</wp:posOffset>
                </wp:positionH>
                <wp:positionV relativeFrom="page">
                  <wp:posOffset>304800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4F068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61F68B5A">
                            <w:pPr>
                              <w:adjustRightInd w:val="0"/>
                              <w:snapToGrid w:val="0"/>
                              <w:spacing w:line="400" w:lineRule="exact"/>
                            </w:pPr>
                            <w:r>
                              <w:rPr>
                                <w:rFonts w:ascii="微软雅黑" w:hAnsi="微软雅黑"/>
                                <w:color w:val="4E7282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4.95pt;margin-top:24pt;height:44.95pt;width:222.4pt;mso-position-vertical-relative:page;z-index:-251654144;v-text-anchor:middle;mso-width-relative:page;mso-height-relative:page;" filled="f" stroked="f" coordsize="21600,21600" o:gfxdata="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p5mP12QAAAAoBAAAPAAAAAAAAAAEAIAAAACIAAABkcnMvZG93bnJldi54bWxQSwEC&#10;FAAUAAAACACHTuJAzu9cTywCAAA2BAAADgAAAAAAAAABACAAAAAo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D4F068C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61F68B5A">
                      <w:pPr>
                        <w:adjustRightInd w:val="0"/>
                        <w:snapToGrid w:val="0"/>
                        <w:spacing w:line="400" w:lineRule="exact"/>
                      </w:pPr>
                      <w:r>
                        <w:rPr>
                          <w:rFonts w:ascii="微软雅黑" w:hAnsi="微软雅黑"/>
                          <w:color w:val="4E7282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A76259"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9.75pt;height:73.35pt;width:165pt;mso-position-vertical-relative:page;z-index:-251655168;mso-width-relative:page;mso-height-relative:page;" filled="f" stroked="f" coordsize="21600,21600" o:gfxdata="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afJT7VAAAACAEAAA8AAAAAAAAAAQAgAAAAIgAAAGRycy9kb3ducmV2LnhtbFBLAQIUABQA&#10;AAAIAIdO4kBaIbfZLAIAADMEAAAOAAAAAAAAAAEAIAAAACQ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FA76259"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-431165</wp:posOffset>
                </wp:positionH>
                <wp:positionV relativeFrom="page">
                  <wp:posOffset>6350</wp:posOffset>
                </wp:positionV>
                <wp:extent cx="7526655" cy="10720705"/>
                <wp:effectExtent l="0" t="0" r="17145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" y="81280"/>
                          <a:ext cx="752665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042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95pt;margin-top:0.5pt;height:844.15pt;width:592.65pt;mso-position-vertical-relative:page;z-index:-251656192;v-text-anchor:middle;mso-width-relative:page;mso-height-relative:page;" fillcolor="#FFFFFF [3212]" filled="t" stroked="f" coordsize="21600,21600" o:gfxdata="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nU88l1gAAAAsBAAAPAAAAAAAAAAEAIAAAACIAAABkcnMvZG93bnJldi54&#10;bWxQSwECFAAUAAAACACHTuJA3rywSG4CAADLBAAADgAAAAAAAAABACAAAAAlAQAAZHJzL2Uyb0Rv&#10;Yy54bWxQSwUGAAAAAAYABgBZAQAABQ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219042C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4B5D2A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-251651072;mso-width-relative:page;mso-height-relative:page;" fillcolor="#C19F67" filled="t" stroked="f" coordsize="192,196" o:gfxdata="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w3P98/4kt6j3bfr73iRhheReMS2bbs/F8EJ&#10;7wFvF/3/HsuuXgT7Xxu8Ziuwj7E1B/0hTjLKgzr+zT3/pnk83LVwE4ujbCqg3i6G8c+7wbw/xANA&#10;8P7cfD1WZEi+kj946Kc1sY8S6SUh/6ytzg8xP/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textboxrect="0,0,192,196"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214B5D2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26C7C0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-251652096;mso-width-relative:page;mso-height-relative:page;" fillcolor="#C19F67" filled="t" stroked="f" coordsize="191,196" o:gfxdata="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ND3fvTAAAACgEAAA8AAAAAAAAAAQAgAAAAIgAA&#10;AGRycy9kb3ducmV2LnhtbFBLAQIUABQAAAAIAIdO4kBpImXs2AkAAJ41AAAOAAAAAAAAAAEAIAAA&#10;ACI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textboxrect="0,0,191,196"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2026C7C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8100D8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-251653120;mso-width-relative:page;mso-height-relative:page;" fillcolor="#C19F67" filled="t" stroked="f" coordsize="264,264" o:gfxdata="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textboxrect="0,0,264,264"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2B8100D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76A98F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FEAAB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-251648000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876A98F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BFEAABF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3858E26B">
      <w:pPr>
        <w:adjustRightInd w:val="0"/>
        <w:snapToGrid w:val="0"/>
      </w:pPr>
    </w:p>
    <w:p w14:paraId="6673D959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55226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E3505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vertical-relative:page;z-index:-251650048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B9Z4Qh2AAAAAkBAAAPAAAAAAAAAAEAIAAAACIAAABkcnMv&#10;ZG93bnJldi54bWxQSwECFAAUAAAACACHTuJAQDK5XHYEAADREQAADgAAAAAAAAABACAAAAAnAQAA&#10;ZHJzL2Uyb0RvYy54bWxQSwUGAAAAAAYABgBZAQAADw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RQpahr4AAADb&#10;AAAADwAAAGRycy9kb3ducmV2LnhtbEWPQWvCQBCF7wX/wzJCL6VurEEkdfUgFPRSMS16nWan2WB2&#10;NmS30f575yB4m+G9ee+b5frqWzVQH5vABqaTDBRxFWzDtYHvr4/XBaiYkC22gcnAP0VYr0ZPSyxs&#10;uPCBhjLVSkI4FmjApdQVWsfKkcc4CR2xaL+h95hk7Wtte7xIuG/1W5bNtceGpcFhRxtH1bn88wb2&#10;xwXuZsP2BY8u3/nPnzI/5aUxz+Np9g4q0TU9zPfrrRV8gZVfZAC9u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Qpahr4A&#10;AADbAAAADwAAAAAAAAABACAAAAAiAAAAZHJzL2Rvd25yZXYueG1sUEsBAhQAFAAAAAgAh07iQDMv&#10;BZ47AAAAOQAAABAAAAAAAAAAAQAgAAAADQEAAGRycy9zaGFwZXhtbC54bWxQSwUGAAAAAAYABgBb&#10;AQAAtwMAAAAA&#10;" path="m0,0l4267200,0,4391025,190500,0,190500,0,0xe">
                  <v:path textboxrect="0,0,4391025,190500"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70552268">
                        <w:pPr>
                          <w:jc w:val="center"/>
                        </w:pPr>
                      </w:p>
                    </w:txbxContent>
                  </v:textbox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Zw8SD7oAAADb&#10;AAAADwAAAGRycy9kb3ducmV2LnhtbEVPTYvCMBC9C/6HMII3TV1BtBpFXAreRHdX8DY2Y1NsJrWJ&#10;Wv/9ZmHB2zze5yxWra3EgxpfOlYwGiYgiHOnSy4UfH9lgykIH5A1Vo5JwYs8rJbdzgJT7Z68p8ch&#10;FCKGsE9RgQmhTqX0uSGLfuhq4shdXGMxRNgUUjf4jOG2kh9JMpEWS44NBmvaGMqvh7tVcDu39Wn9&#10;2Y5/Knvc704+m5l7plS/N0rmIAK14S3+d291nD+Dv1/iAXL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DxIPugAAANsA&#10;AAAPAAAAAAAAAAEAIAAAACIAAABkcnMvZG93bnJldi54bWxQSwECFAAUAAAACACHTuJAMy8FnjsA&#10;AAA5AAAAEAAAAAAAAAABACAAAAAJAQAAZHJzL3NoYXBleG1sLnhtbFBLBQYAAAAABgAGAFsBAACz&#10;AwAAAAA=&#10;" path="m0,0l3308894,0,3308894,190500,105319,190500,0,0xe">
                  <v:path textboxrect="0,0,3308894,190500"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59E3505E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7655610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49024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42E2E4A2">
      <w:pPr>
        <w:adjustRightInd w:val="0"/>
        <w:snapToGrid w:val="0"/>
      </w:pPr>
    </w:p>
    <w:p w14:paraId="037E39B9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1411605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37715" y="1466215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1723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111.15pt;height:72pt;width:72pt;mso-position-vertical-relative:page;z-index:-251635712;mso-width-relative:page;mso-height-relative:page;" filled="f" stroked="f" coordsize="21600,21600" o:gfxdata="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VBZ8t2AAAAAoBAAAPAAAAAAAAAAEAIAAA&#10;ACIAAABkcnMvZG93bnJldi54bWxQSwECFAAUAAAACACHTuJApqzgvkUCAAB3BAAADgAAAAAAAAAB&#10;ACAAAAAn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58E1723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5558155</wp:posOffset>
            </wp:positionH>
            <wp:positionV relativeFrom="page">
              <wp:posOffset>1678305</wp:posOffset>
            </wp:positionV>
            <wp:extent cx="879475" cy="1317625"/>
            <wp:effectExtent l="0" t="0" r="4445" b="8255"/>
            <wp:wrapNone/>
            <wp:docPr id="80" name="图片 80" descr="C:/Users/ADMIN/Desktop/35ec623077fc074b3c98162db33df8c8.jpg35ec623077fc074b3c98162db33df8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C:/Users/ADMIN/Desktop/35ec623077fc074b3c98162db33df8c8.jpg35ec623077fc074b3c98162db33df8c8"/>
                    <pic:cNvPicPr>
                      <a:picLocks noChangeAspect="1"/>
                    </pic:cNvPicPr>
                  </pic:nvPicPr>
                  <pic:blipFill>
                    <a:blip r:embed="rId7"/>
                    <a:srcRect l="24988" r="24988"/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72EB1">
      <w:pPr>
        <w:adjustRightInd w:val="0"/>
        <w:snapToGrid w:val="0"/>
      </w:pPr>
    </w:p>
    <w:p w14:paraId="0CEB702F">
      <w:pPr>
        <w:adjustRightInd w:val="0"/>
        <w:snapToGrid w:val="0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2609215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95F83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出生年月：2006年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175DCF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身    高：178cm</w:t>
                            </w:r>
                          </w:p>
                          <w:p w14:paraId="5B4C679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政治面貌：共青团员</w:t>
                            </w:r>
                          </w:p>
                          <w:p w14:paraId="051AFC6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就读院校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浙江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大学管理学院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108DA41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：本科在读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45pt;margin-top:132pt;height:93.65pt;width:175.55pt;mso-position-vertical-relative:page;z-index:-251649024;v-text-anchor:middle;mso-width-relative:page;mso-height-relative:page;" filled="f" stroked="f" coordsize="21600,21600" o:gfxdata="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YA4JI9sAAAALAQAADwAAAAAAAAABACAAAAAiAAAAZHJzL2Rvd25yZXYu&#10;eG1sUEsBAhQAFAAAAAgAh07iQFwAr/YxAgAAOAQAAA4AAAAAAAAAAQAgAAAAKgEAAGRycy9lMm9E&#10;b2MueG1sUEsFBgAAAAAGAAYAWQEAAM0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895F83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出生年月：2006年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175DCF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身    高：178cm</w:t>
                      </w:r>
                    </w:p>
                    <w:p w14:paraId="5B4C679D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政治面貌：共青团员</w:t>
                      </w:r>
                    </w:p>
                    <w:p w14:paraId="051AFC64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就读院校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浙江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大学管理学院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108DA41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：本科在读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52045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鲁振哲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274797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：汉族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490C3A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：131 9968 3838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0995F4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   箱：luzhenzhe2006@qq.com</w:t>
                            </w:r>
                          </w:p>
                          <w:p w14:paraId="5B111877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住    址：浙江省杭州市浙江大学紫金港校区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pt;margin-top:132pt;height:93.65pt;width:175.55pt;mso-position-vertical-relative:page;z-index:-251650048;v-text-anchor:middle;mso-width-relative:page;mso-height-relative:page;" filled="f" stroked="f" coordsize="21600,21600" o:gfxdata="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wEUV22wAAAAoBAAAPAAAAAAAAAAEAIAAAACIAAABkcnMvZG93bnJldi54&#10;bWxQSwECFAAUAAAACACHTuJAksJ7wzACAAA3BAAADgAAAAAAAAABACAAAAAqAQAAZHJzL2Uyb0Rv&#10;Yy54bWxQSwUGAAAAAAYABgBZAQAAz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9520451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鲁振哲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2747973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：汉族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490C3A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：131 9968 3838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0995F4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   箱：luzhenzhe2006@qq.com</w:t>
                      </w:r>
                    </w:p>
                    <w:p w14:paraId="5B111877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住    址：浙江省杭州市浙江大学紫金港校区</w:t>
                      </w:r>
                    </w:p>
                  </w:txbxContent>
                </v:textbox>
              </v:shape>
            </w:pict>
          </mc:Fallback>
        </mc:AlternateContent>
      </w:r>
    </w:p>
    <w:p w14:paraId="0970C34E">
      <w:pPr>
        <w:adjustRightInd w:val="0"/>
        <w:snapToGrid w:val="0"/>
      </w:pPr>
    </w:p>
    <w:p w14:paraId="56F2D62C">
      <w:pPr>
        <w:adjustRightInd w:val="0"/>
        <w:snapToGrid w:val="0"/>
      </w:pPr>
    </w:p>
    <w:p w14:paraId="1FAF9080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A8D44F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E5B8E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-251646976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C2/AMP2wAAAAwB&#10;AAAPAAAAAAAAAAEAIAAAACIAAABkcnMvZG93bnJldi54bWxQSwECFAAUAAAACACHTuJAJaoHjRoG&#10;AACuFQAADgAAAAAAAAABACAAAAAqAQAAZHJzL2Uyb0RvYy54bWxQSwUGAAAAAAYABgBZAQAAtgkA&#10;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9A8D44F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0E5B8EB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271D01BA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9219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2024.09-至今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eastAsia="zh-CN"/>
                              </w:rPr>
                              <w:t>浙江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大学管理学院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信息管理与信息系统（本科）</w:t>
                            </w:r>
                          </w:p>
                          <w:p w14:paraId="17C9FC1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4CE07C86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数据结构、数据库系统、运筹学、数据分析、管理信息系统、统计学、会计学、经济学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-251645952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6jzjW2wAAAAsBAAAPAAAAAAAAAAEAIAAAACIAAABkcnMvZG93bnJldi54bWxQSwECFAAUAAAA&#10;CACHTuJAMQ7BPyQCAAAsBAAADgAAAAAAAAABACAAAAAq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F9219C4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2024.09-至今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eastAsia="zh-CN"/>
                        </w:rPr>
                        <w:t>浙江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大学管理学院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信息管理与信息系统（本科）</w:t>
                      </w:r>
                    </w:p>
                    <w:p w14:paraId="17C9FC1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4CE07C86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数据结构、数据库系统、运筹学、数据分析、管理信息系统、统计学、会计学、经济学</w:t>
                      </w:r>
                    </w:p>
                  </w:txbxContent>
                </v:textbox>
              </v:shape>
            </w:pict>
          </mc:Fallback>
        </mc:AlternateContent>
      </w:r>
    </w:p>
    <w:p w14:paraId="10FE12B9">
      <w:pPr>
        <w:adjustRightInd w:val="0"/>
        <w:snapToGrid w:val="0"/>
      </w:pPr>
    </w:p>
    <w:p w14:paraId="0CE4908B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2951480</wp:posOffset>
                </wp:positionV>
                <wp:extent cx="914400" cy="914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885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232.4pt;height:72pt;width:72pt;mso-position-vertical-relative:page;z-index:-251634688;mso-width-relative:page;mso-height-relative:page;" filled="f" stroked="f" coordsize="21600,21600" o:gfxdata="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9/B+K1wAAAAoBAAAPAAAAAAAAAAEAIAAAACIAAABkcnMvZG93&#10;bnJldi54bWxQSwECFAAUAAAACACHTuJAng3RXzoCAABrBAAADgAAAAAAAAABACAAAAAm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18D8854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4273550</wp:posOffset>
                </wp:positionV>
                <wp:extent cx="914400" cy="91440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8E73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学生工作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336.5pt;height:72pt;width:72pt;mso-position-vertical-relative:page;z-index:-251633664;mso-width-relative:page;mso-height-relative:page;" filled="f" stroked="f" coordsize="21600,21600" o:gfxdata="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zF8aq1wAAAAoBAAAPAAAAAAAAAAEAIAAAACIAAABkcnMvZG93&#10;bnJldi54bWxQSwECFAAUAAAACACHTuJAa3mNWzoCAABrBAAADgAAAAAAAAABACAAAAAm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4888E73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学生工作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8238490</wp:posOffset>
                </wp:positionV>
                <wp:extent cx="914400" cy="91440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0F88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648.7pt;height:72pt;width:72pt;mso-position-vertical-relative:page;z-index:-251631616;mso-width-relative:page;mso-height-relative:page;" filled="f" stroked="f" coordsize="21600,21600" o:gfxdata="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BhuAHZAAAADAEAAA8AAAAAAAAAAQAgAAAAIgAAAGRycy9k&#10;b3ducmV2LnhtbFBLAQIUABQAAAAIAIdO4kAm8Lv7OgIAAGs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2600F88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6684645</wp:posOffset>
                </wp:positionV>
                <wp:extent cx="914400" cy="9144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4E77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研究方向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526.35pt;height:72pt;width:72pt;mso-position-vertical-relative:page;z-index:-251632640;mso-width-relative:page;mso-height-relative:page;" filled="f" stroked="f" coordsize="21600,21600" o:gfxdata="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Uf5q49gAAAAMAQAADwAAAAAAAAABACAAAAAiAAAAZHJzL2Rv&#10;d25yZXYueG1sUEsBAhQAFAAAAAgAh07iQEreoE46AgAAawQAAA4AAAAAAAAAAQAgAAAAJw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0204E77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研究方向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9330690</wp:posOffset>
                </wp:positionV>
                <wp:extent cx="914400" cy="91440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5C32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734.7pt;height:72pt;width:72pt;mso-position-vertical-relative:page;z-index:-251630592;mso-width-relative:page;mso-height-relative:page;" filled="f" stroked="f" coordsize="21600,21600" o:gfxdata="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Co1kNkAAAAMAQAADwAAAAAAAAABACAAAAAiAAAAZHJzL2Rv&#10;d25yZXYueG1sUEsBAhQAFAAAAAgAh07iQLCIn6I5AgAAawQAAA4AAAAAAAAAAQAgAAAAK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5715C32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213225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15B5A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-251638784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AQwqiY3AAAAA4BAAAP&#10;AAAAAAAAAAEAIAAAACIAAABkcnMvZG93bnJldi54bWxQSwECFAAUAAAACACHTuJAfz3i4hYGAACu&#10;FQAADgAAAAAAAAABACAAAAArAQAAZHJzL2Uyb0RvYy54bWxQSwUGAAAAAAYABgBZAQAAsw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34213225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015B5AC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7E3289"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本科在读，主修信息管理与信息系统专业。关注数据分析、运筹优化与数学建模方向，具备扎实的数学基础和逻辑思维能力。
· 数据分析：关注统计学习、机器学习在商业决策中的应用
· 运筹优化：研究数学规划、优化算法，应用于供应链管理等实际问题
· 数学建模：具备扎实的数学基础，致力于跨学科的建模挑战和实际问题求解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-251637760;v-text-anchor:middle;mso-width-relative:page;mso-height-relative:page;" filled="f" stroked="f" coordsize="21600,21600" o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KhhirbAAAADQEAAA8AAAAAAAAAAQAgAAAAIgAAAGRycy9kb3ducmV2LnhtbFBLAQIU&#10;ABQAAAAIAIdO4kD3oDZrKQIAACwEAAAOAAAAAAAAAAEAIAAAACo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17E3289"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本科在读，主修信息管理与信息系统专业。关注数据分析、运筹优化与数学建模方向，具备扎实的数学基础和逻辑思维能力。
· 数据分析：关注统计学习、机器学习在商业决策中的应用
· 运筹优化：研究数学规划、优化算法，应用于供应链管理等实际问题
· 数学建模：具备扎实的数学基础，致力于跨学科的建模挑战和实际问题求解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8FCA5F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2F087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-251640832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qWg81t0AAAAOAQAA&#10;DwAAAAAAAAABACAAAAAiAAAAZHJzL2Rvd25yZXYueG1sUEsBAhQAFAAAAAgAh07iQBnY4LQWBgAA&#10;rhUAAA4AAAAAAAAAAQAgAAAALAEAAGRycy9lMm9Eb2MueG1sUEsFBgAAAAAGAAYAWQEAALQJAAAA&#10;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438FCA5F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A2F0870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2C96F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· 全国大学生数学竞赛（非数学类B类）  [浙江省一等奖]
</w:t>
                            </w:r>
                          </w:p>
                          <w:p w14:paraId="5E798FA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· 浙江省微积分竞赛  [三等奖]
</w:t>
                            </w:r>
                          </w:p>
                          <w:p w14:paraId="01ED9656"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· 浙江大学丹青学园团总支篮球赛  [团体第一名]
· CET-4 / CET-6 英语等级测试  [已通过]
· 高中阶段  [多次获评校级三好学生]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9.35pt;width:506.25pt;mso-position-vertical-relative:page;z-index:-251639808;v-text-anchor:middle;mso-width-relative:page;mso-height-relative:page;" filled="f" stroked="f" coordsize="21600,21600" o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LwFBNwAAAANAQAADwAAAAAAAAABACAAAAAiAAAAZHJzL2Rvd25yZXYueG1sUEsBAhQA&#10;FAAAAAgAh07iQIajHPU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E2C96F3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· 全国大学生数学竞赛（非数学类B类）  [浙江省一等奖]
</w:t>
                      </w:r>
                    </w:p>
                    <w:p w14:paraId="5E798FAA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· 浙江省微积分竞赛  [三等奖]
</w:t>
                      </w:r>
                    </w:p>
                    <w:p w14:paraId="01ED9656"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· 浙江大学丹青学园团总支篮球赛  [团体第一名]
· CET-4 / CET-6 英语等级测试  [已通过]
· 高中阶段  [多次获评校级三好学生]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52673A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AE421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-251642880;mso-width-relative:page;mso-height-relative:page;" coordsize="6781800,284400" o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X0rmvNwAAAAO&#10;AQAADwAAAAAAAAABACAAAAAiAAAAZHJzL2Rvd25yZXYueG1sUEsBAhQAFAAAAAgAh07iQCDx5noa&#10;BgAArhUAAA4AAAAAAAAAAQAgAAAAKwEAAGRycy9lMm9Eb2MueG1sUEsFBgAAAAAGAAYAWQEAALcJ&#10;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0952673A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CAE421E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BC122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2024.09-至今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管理学院学业指导中心          干事 </w:t>
                            </w:r>
                          </w:p>
                          <w:p w14:paraId="6466B121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参与管理学院学业指导中心的日常运营与活动组织工作，协助开展学业帮扶、经验分享等活动。</w:t>
                            </w:r>
                          </w:p>
                          <w:p w14:paraId="3AC494B8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协助整理学业指导资料，为学院同学提供学习支持与服务。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5pt;width:506.25pt;mso-position-vertical-relative:page;z-index:-251641856;v-text-anchor:middle;mso-width-relative:page;mso-height-relative:page;" filled="f" stroked="f" coordsize="21600,21600" o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WJb0tsAAAANAQAADwAAAAAAAAABACAAAAAiAAAAZHJzL2Rvd25yZXYueG1sUEsBAhQA&#10;FAAAAAgAh07iQLKHO0ooAgAALQQAAA4AAAAAAAAAAQAgAAAAK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3BC1224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2024.09-至今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管理学院学业指导中心          干事 </w:t>
                      </w:r>
                    </w:p>
                    <w:p w14:paraId="6466B121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参与管理学院学业指导中心的日常运营与活动组织工作，协助开展学业帮扶、经验分享等活动。</w:t>
                      </w:r>
                    </w:p>
                    <w:p w14:paraId="3AC494B8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协助整理学业指导资料，为学院同学提供学习支持与服务。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5199E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E2457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34pt;height:22.3pt;width:534pt;mso-position-vertical-relative:page;z-index:-251644928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x2t8ndoAAAAMAQAADwAA&#10;AAAAAAABACAAAAAiAAAAZHJzL2Rvd25yZXYueG1sUEsBAhQAFAAAAAgAh07iQMGLnRQWBgAArhUA&#10;AA4AAAAAAAAAAQAgAAAAKQEAAGRycy9lMm9Eb2MueG1sUEsFBgAAAAAGAAYAWQEAALE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EE5199E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8E24571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559DD3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2024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09-至今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浙江大学       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信息管理与信息系统专业</w:t>
                            </w:r>
                          </w:p>
                          <w:p w14:paraId="57858045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主修数据结构、数据库系统、运筹学、数据分析等课程，</w:t>
                            </w:r>
                          </w:p>
                          <w:p w14:paraId="1F3DFBCB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具备扎实的数学和计算机基础，致力于数据驱动的管理优化研究。</w:t>
                            </w:r>
                          </w:p>
                          <w:p w14:paraId="1A8BF7E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2021.09-2024.06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浙江大学       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理科高中</w:t>
                            </w:r>
                          </w:p>
                          <w:p w14:paraId="45919687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高中阶段，培养了扎实的数学和逻辑思维能力。</w:t>
                            </w:r>
                          </w:p>
                          <w:p w14:paraId="50A9E3D1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多次获评校级三好学生，具备良好的学习能力和团队协作精神。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4pt;width:506.25pt;mso-position-vertical-relative:page;z-index:-251643904;v-text-anchor:middle;mso-width-relative:page;mso-height-relative:page;" filled="f" stroked="f" coordsize="21600,21600" o:gfxdata="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/Bz1H3AAAAAwBAAAPAAAAAAAAAAEAIAAAACIAAABkcnMvZG93bnJldi54bWxQSwEC&#10;FAAUAAAACACHTuJAfo1oECkCAAAtBAAADgAAAAAAAAABACAAAAAr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559DD3F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2024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09-至今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浙江大学       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信息管理与信息系统专业</w:t>
                      </w:r>
                    </w:p>
                    <w:p w14:paraId="57858045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主修数据结构、数据库系统、运筹学、数据分析等课程，</w:t>
                      </w:r>
                    </w:p>
                    <w:p w14:paraId="1F3DFBCB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具备扎实的数学和计算机基础，致力于数据驱动的管理优化研究。</w:t>
                      </w:r>
                    </w:p>
                    <w:p w14:paraId="1A8BF7E1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2021.09-2024.06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浙江大学       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理科高中</w:t>
                      </w:r>
                    </w:p>
                    <w:p w14:paraId="45919687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高中阶段，培养了扎实的数学和逻辑思维能力。</w:t>
                      </w:r>
                    </w:p>
                    <w:p w14:paraId="50A9E3D1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多次获评校级三好学生，具备良好的学习能力和团队协作精神。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r:id="rId5" w:type="first"/>
      <w:footerReference r:id="rId3" w:type="default"/>
      <w:footerReference r:id="rId4" w:type="even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7A1FA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7" name="Watermark 13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67" name="Watermark 1326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40570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6" name="Watermark 132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66" name="Watermark 1326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C6A13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5" name="Watermark 132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65" name="Watermark 1326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22F48F3"/>
    <w:rsid w:val="12987A2F"/>
    <w:rsid w:val="19087221"/>
    <w:rsid w:val="1D06237C"/>
    <w:rsid w:val="21CB7B54"/>
    <w:rsid w:val="70CA1BED"/>
    <w:rsid w:val="73C9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TotalTime>5</TotalTime>
  <ScaleCrop>false</ScaleCrop>
  <LinksUpToDate>false</LinksUpToDate>
  <CharactersWithSpaces>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2017-06-14T05:57:00Z</dcterms:created>
  <dc:creator>kedao</dc:creator>
  <cp:lastModifiedBy>乐滋滋</cp:lastModifiedBy>
  <dcterms:modified xsi:type="dcterms:W3CDTF">2026-05-30T10:18:44Z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eyJoZGlkIjoiM2FiNGU2ZWZiNzNkYTI1N2JiOTUyYzNkYWNhMTI1ZDMiLCJ1c2VySWQiOiIxNjE0OTI5NzczIn0=</vt:lpwstr>
  </property>
  <property fmtid="{D5CDD505-2E9C-101B-9397-08002B2CF9AE}" pid="4" name="ICV">
    <vt:lpwstr>F68BAAAE80BF4948AE09702A99353494_12</vt:lpwstr>
  </property>
</Properties>
</file>