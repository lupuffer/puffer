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i w:val="0"/>
          <w:color w:val="1A3C6E"/>
          <w:sz w:val="44"/>
        </w:rPr>
        <w:t>鲁振哲</w:t>
      </w:r>
    </w:p>
    <w:p>
      <w:pPr>
        <w:spacing w:before="0" w:after="40" w:line="312" w:lineRule="auto"/>
        <w:jc w:val="center"/>
      </w:pPr>
      <w:r>
        <w:rPr>
          <w:rFonts w:ascii="宋体" w:hAnsi="宋体" w:eastAsia="宋体"/>
          <w:b w:val="0"/>
          <w:i w:val="0"/>
          <w:color w:val="2C2C2C"/>
          <w:sz w:val="21"/>
        </w:rPr>
        <w:t>本科在读 | 浙江大学管理学院 | 信息管理与信息系统</w:t>
      </w:r>
    </w:p>
    <w:p>
      <w:pPr>
        <w:spacing w:before="0" w:after="80" w:line="312" w:lineRule="auto"/>
        <w:jc w:val="center"/>
      </w:pPr>
      <w:r>
        <w:rPr>
          <w:rFonts w:ascii="宋体" w:hAnsi="宋体" w:eastAsia="宋体"/>
          <w:b w:val="0"/>
          <w:i w:val="0"/>
          <w:color w:val="666666"/>
          <w:sz w:val="18"/>
        </w:rPr>
        <w:t>电话：131 9968 3838 | 邮箱：luzhenzhe2006@qq.com | 地址：浙江省杭州市浙江大学紫金港校区</w:t>
      </w:r>
    </w:p>
    <w:p>
      <w:pPr>
        <w:spacing w:before="0" w:after="120" w:line="312" w:lineRule="auto"/>
        <w:jc w:val="center"/>
      </w:pPr>
      <w:r>
        <w:rPr>
          <w:rFonts w:ascii="宋体" w:hAnsi="宋体" w:eastAsia="宋体"/>
          <w:b w:val="0"/>
          <w:i w:val="0"/>
          <w:color w:val="666666"/>
          <w:sz w:val="18"/>
        </w:rPr>
        <w:t>个人主页：https://steady-nougat-afe4df.netlify.app/</w:t>
      </w:r>
    </w:p>
    <w:p>
      <w:pPr>
        <w:spacing w:before="40" w:after="40"/>
        <w:pBdr>
          <w:bottom w:val="single" w:sz="6" w:space="1" w:color="1a3c6e"/>
        </w:pBdr>
      </w:pPr>
    </w:p>
    <w:p>
      <w:pPr>
        <w:spacing w:before="320" w:after="120" w:line="360" w:lineRule="auto"/>
        <w:pBdr>
          <w:bottom w:val="single" w:sz="8" w:space="1" w:color="1a3c6e"/>
        </w:pBdr>
      </w:pPr>
      <w:r>
        <w:rPr>
          <w:rFonts w:ascii="黑体" w:hAnsi="黑体" w:eastAsia="黑体"/>
          <w:b/>
          <w:i w:val="0"/>
          <w:color w:val="1A3C6E"/>
          <w:sz w:val="28"/>
        </w:rPr>
        <w:t>教育背景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333333"/>
          <w:sz w:val="21"/>
        </w:rPr>
        <w:t>浙江大学 (Zhejiang University)</w:t>
      </w:r>
      <w:r>
        <w:rPr>
          <w:rFonts w:ascii="宋体" w:hAnsi="宋体" w:eastAsia="宋体"/>
          <w:b w:val="0"/>
          <w:i w:val="0"/>
          <w:color w:val="666666"/>
          <w:sz w:val="20"/>
        </w:rPr>
        <w:t xml:space="preserve">    2024.09 - 至今</w:t>
      </w:r>
    </w:p>
    <w:p>
      <w:pPr>
        <w:spacing w:before="0" w:after="20" w:line="360" w:lineRule="auto"/>
      </w:pPr>
      <w:r>
        <w:rPr>
          <w:rFonts w:ascii="宋体" w:hAnsi="宋体" w:eastAsia="宋体"/>
          <w:b w:val="0"/>
          <w:i w:val="0"/>
          <w:color w:val="333333"/>
          <w:sz w:val="21"/>
        </w:rPr>
        <w:t>管理学院 · 信息管理与信息系统 · 本科在读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666666"/>
          <w:sz w:val="20"/>
        </w:rPr>
        <w:t>主修课程：数据结构、数据库系统、运筹学、数据分析、管理信息系统等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333333"/>
          <w:sz w:val="21"/>
        </w:rPr>
        <w:t>龙江县第一中学</w:t>
      </w:r>
      <w:r>
        <w:rPr>
          <w:rFonts w:ascii="宋体" w:hAnsi="宋体" w:eastAsia="宋体"/>
          <w:b w:val="0"/>
          <w:i w:val="0"/>
          <w:color w:val="666666"/>
          <w:sz w:val="20"/>
        </w:rPr>
        <w:t xml:space="preserve">    2021.09 - 2024.06</w:t>
      </w:r>
    </w:p>
    <w:p>
      <w:pPr>
        <w:spacing w:before="0" w:after="20" w:line="360" w:lineRule="auto"/>
      </w:pPr>
      <w:r>
        <w:rPr>
          <w:rFonts w:ascii="宋体" w:hAnsi="宋体" w:eastAsia="宋体"/>
          <w:b w:val="0"/>
          <w:i w:val="0"/>
          <w:color w:val="333333"/>
          <w:sz w:val="21"/>
        </w:rPr>
        <w:t>理科高中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666666"/>
          <w:sz w:val="20"/>
        </w:rPr>
        <w:t>高中阶段，培养了扎实的数学和逻辑思维能力</w:t>
      </w:r>
    </w:p>
    <w:p>
      <w:pPr>
        <w:spacing w:before="320" w:after="120" w:line="360" w:lineRule="auto"/>
        <w:pBdr>
          <w:bottom w:val="single" w:sz="8" w:space="1" w:color="1a3c6e"/>
        </w:pBdr>
      </w:pPr>
      <w:r>
        <w:rPr>
          <w:rFonts w:ascii="黑体" w:hAnsi="黑体" w:eastAsia="黑体"/>
          <w:b/>
          <w:i w:val="0"/>
          <w:color w:val="1A3C6E"/>
          <w:sz w:val="28"/>
        </w:rPr>
        <w:t>个人信息</w:t>
      </w:r>
    </w:p>
    <w:p>
      <w:pPr>
        <w:spacing w:before="20" w:after="20" w:line="360" w:lineRule="auto"/>
      </w:pPr>
      <w:r>
        <w:rPr>
          <w:rFonts w:ascii="宋体" w:hAnsi="宋体" w:eastAsia="宋体"/>
          <w:b/>
          <w:i w:val="0"/>
          <w:color w:val="2C2C2C"/>
          <w:sz w:val="21"/>
        </w:rPr>
        <w:t>籍　贯：</w:t>
      </w:r>
      <w:r>
        <w:rPr>
          <w:rFonts w:ascii="宋体" w:hAnsi="宋体" w:eastAsia="宋体"/>
          <w:b w:val="0"/>
          <w:i w:val="0"/>
          <w:color w:val="333333"/>
          <w:sz w:val="21"/>
        </w:rPr>
        <w:t>黑龙江省齐齐哈尔市龙江县</w:t>
      </w:r>
    </w:p>
    <w:p>
      <w:pPr>
        <w:spacing w:before="20" w:after="20" w:line="360" w:lineRule="auto"/>
      </w:pPr>
      <w:r>
        <w:rPr>
          <w:rFonts w:ascii="宋体" w:hAnsi="宋体" w:eastAsia="宋体"/>
          <w:b/>
          <w:i w:val="0"/>
          <w:color w:val="2C2C2C"/>
          <w:sz w:val="21"/>
        </w:rPr>
        <w:t>入学时间：</w:t>
      </w:r>
      <w:r>
        <w:rPr>
          <w:rFonts w:ascii="宋体" w:hAnsi="宋体" w:eastAsia="宋体"/>
          <w:b w:val="0"/>
          <w:i w:val="0"/>
          <w:color w:val="333333"/>
          <w:sz w:val="21"/>
        </w:rPr>
        <w:t>2024年9月</w:t>
      </w:r>
    </w:p>
    <w:p>
      <w:pPr>
        <w:spacing w:before="20" w:after="20" w:line="360" w:lineRule="auto"/>
      </w:pPr>
      <w:r>
        <w:rPr>
          <w:rFonts w:ascii="宋体" w:hAnsi="宋体" w:eastAsia="宋体"/>
          <w:b/>
          <w:i w:val="0"/>
          <w:color w:val="2C2C2C"/>
          <w:sz w:val="21"/>
        </w:rPr>
        <w:t>毕业时间：</w:t>
      </w:r>
      <w:r>
        <w:rPr>
          <w:rFonts w:ascii="宋体" w:hAnsi="宋体" w:eastAsia="宋体"/>
          <w:b w:val="0"/>
          <w:i w:val="0"/>
          <w:color w:val="333333"/>
          <w:sz w:val="21"/>
        </w:rPr>
        <w:t>2028年6月</w:t>
      </w:r>
    </w:p>
    <w:p>
      <w:pPr>
        <w:spacing w:before="320" w:after="120" w:line="360" w:lineRule="auto"/>
        <w:pBdr>
          <w:bottom w:val="single" w:sz="8" w:space="1" w:color="1a3c6e"/>
        </w:pBdr>
      </w:pPr>
      <w:r>
        <w:rPr>
          <w:rFonts w:ascii="黑体" w:hAnsi="黑体" w:eastAsia="黑体"/>
          <w:b/>
          <w:i w:val="0"/>
          <w:color w:val="1A3C6E"/>
          <w:sz w:val="28"/>
        </w:rPr>
        <w:t>研究方向</w:t>
      </w:r>
    </w:p>
    <w:p>
      <w:pPr>
        <w:spacing w:before="40" w:after="120" w:line="360" w:lineRule="auto"/>
      </w:pPr>
      <w:r>
        <w:rPr>
          <w:rFonts w:ascii="宋体" w:hAnsi="宋体" w:eastAsia="宋体"/>
          <w:b w:val="0"/>
          <w:i/>
          <w:color w:val="2C2C2C"/>
          <w:sz w:val="20"/>
        </w:rPr>
        <w:t>"深入学习数据分析 (Data Science) 与 运筹优化 (Operations Research) 理论，提升统计建模与算法能力，通过数据驱动方法解决复杂管理问题。"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1A3C6E"/>
          <w:sz w:val="21"/>
        </w:rPr>
        <w:t>数据分析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关注统计学习、机器学习在商业决策中的应用，探索数据驱动的管理优化方法。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1A3C6E"/>
          <w:sz w:val="21"/>
        </w:rPr>
        <w:t>运筹优化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研究数学规划、优化算法，应用于供应链管理、资源分配等实际问题。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1A3C6E"/>
          <w:sz w:val="21"/>
        </w:rPr>
        <w:t>数学建模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具备扎实的数学基础，致力于跨学科的建模挑战和实际问题求解。</w:t>
      </w:r>
    </w:p>
    <w:p>
      <w:pPr>
        <w:spacing w:before="320" w:after="120" w:line="360" w:lineRule="auto"/>
        <w:pBdr>
          <w:bottom w:val="single" w:sz="8" w:space="1" w:color="1a3c6e"/>
        </w:pBdr>
      </w:pPr>
      <w:r>
        <w:rPr>
          <w:rFonts w:ascii="黑体" w:hAnsi="黑体" w:eastAsia="黑体"/>
          <w:b/>
          <w:i w:val="0"/>
          <w:color w:val="1A3C6E"/>
          <w:sz w:val="28"/>
        </w:rPr>
        <w:t>获奖情况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1"/>
        </w:rPr>
        <w:t>· 全国大学生数学竞赛（非数学类B类）</w:t>
      </w:r>
      <w:r>
        <w:rPr>
          <w:rFonts w:ascii="宋体" w:hAnsi="宋体" w:eastAsia="宋体"/>
          <w:b/>
          <w:i w:val="0"/>
          <w:color w:val="1A3C6E"/>
          <w:sz w:val="20"/>
        </w:rPr>
        <w:t xml:space="preserve">  [浙江省一等奖]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1"/>
        </w:rPr>
        <w:t>· 浙江省微积分竞赛</w:t>
      </w:r>
      <w:r>
        <w:rPr>
          <w:rFonts w:ascii="宋体" w:hAnsi="宋体" w:eastAsia="宋体"/>
          <w:b/>
          <w:i w:val="0"/>
          <w:color w:val="1A3C6E"/>
          <w:sz w:val="20"/>
        </w:rPr>
        <w:t xml:space="preserve">  [三等奖]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1"/>
        </w:rPr>
        <w:t>· 浙江大学丹青学园团总支篮球赛</w:t>
      </w:r>
      <w:r>
        <w:rPr>
          <w:rFonts w:ascii="宋体" w:hAnsi="宋体" w:eastAsia="宋体"/>
          <w:b/>
          <w:i w:val="0"/>
          <w:color w:val="1A3C6E"/>
          <w:sz w:val="20"/>
        </w:rPr>
        <w:t xml:space="preserve">  [团体第一名]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1"/>
        </w:rPr>
        <w:t>· CET-4 / CET-6 英语等级测试</w:t>
      </w:r>
      <w:r>
        <w:rPr>
          <w:rFonts w:ascii="宋体" w:hAnsi="宋体" w:eastAsia="宋体"/>
          <w:b/>
          <w:i w:val="0"/>
          <w:color w:val="1A3C6E"/>
          <w:sz w:val="20"/>
        </w:rPr>
        <w:t xml:space="preserve">  [已通过]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1"/>
        </w:rPr>
        <w:t>· 高中阶段</w:t>
      </w:r>
      <w:r>
        <w:rPr>
          <w:rFonts w:ascii="宋体" w:hAnsi="宋体" w:eastAsia="宋体"/>
          <w:b/>
          <w:i w:val="0"/>
          <w:color w:val="1A3C6E"/>
          <w:sz w:val="20"/>
        </w:rPr>
        <w:t xml:space="preserve">  [多次获评校级三好学生]</w:t>
      </w:r>
    </w:p>
    <w:p>
      <w:pPr>
        <w:spacing w:before="320" w:after="120" w:line="360" w:lineRule="auto"/>
        <w:pBdr>
          <w:bottom w:val="single" w:sz="8" w:space="1" w:color="1a3c6e"/>
        </w:pBdr>
      </w:pPr>
      <w:r>
        <w:rPr>
          <w:rFonts w:ascii="黑体" w:hAnsi="黑体" w:eastAsia="黑体"/>
          <w:b/>
          <w:i w:val="0"/>
          <w:color w:val="1A3C6E"/>
          <w:sz w:val="28"/>
        </w:rPr>
        <w:t>学生工作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333333"/>
          <w:sz w:val="21"/>
        </w:rPr>
        <w:t>管理学院学业指导中心</w:t>
      </w:r>
      <w:r>
        <w:rPr>
          <w:rFonts w:ascii="宋体" w:hAnsi="宋体" w:eastAsia="宋体"/>
          <w:b w:val="0"/>
          <w:i w:val="0"/>
          <w:color w:val="2C2C2C"/>
          <w:sz w:val="21"/>
        </w:rPr>
        <w:t xml:space="preserve">    干事</w:t>
      </w:r>
    </w:p>
    <w:p>
      <w:pPr>
        <w:spacing w:before="2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· 参与管理学院学业指导中心的日常运营与活动组织工作，协助开展学业帮扶、经验分享等活动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· 协助整理学业指导资料，为学院同学提供学习支持与服务</w:t>
      </w:r>
    </w:p>
    <w:p>
      <w:pPr>
        <w:spacing w:before="40" w:after="40"/>
        <w:pBdr>
          <w:top w:val="single" w:sz="6" w:space="1" w:color="cccccc"/>
        </w:pBdr>
      </w:pPr>
    </w:p>
    <w:p>
      <w:pPr>
        <w:spacing w:before="80" w:after="0" w:line="288" w:lineRule="auto"/>
        <w:jc w:val="center"/>
      </w:pPr>
      <w:r>
        <w:rPr>
          <w:rFonts w:ascii="宋体" w:hAnsi="宋体" w:eastAsia="宋体"/>
          <w:b w:val="0"/>
          <w:i w:val="0"/>
          <w:color w:val="999999"/>
          <w:sz w:val="18"/>
        </w:rPr>
        <w:t>© 2026 鲁振哲 | 浙江大学管理学院</w:t>
      </w:r>
    </w:p>
    <w:sectPr>
      <w:footerReference w:type="first" r:id="rId8"/>
      <w:footerReference w:type="even" r:id="rId9"/>
      <w:footerReference w:type="default" r:id="rId10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265" name="Watermark 132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266" name="Watermark 132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267" name="Watermark 132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22F48F3"/>
    <w:rsid w:val="19087221"/>
    <w:rsid w:val="1D06237C"/>
    <w:rsid w:val="21CB7B54"/>
    <w:rsid w:val="70CA1BED"/>
    <w:rsid w:val="73C9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Char"/>
    <w:basedOn w:val="7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footer" Target="footer3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image" Target="media/image1.jpeg"/><Relationship Id="rId5" Type="http://schemas.openxmlformats.org/officeDocument/2006/relationships/customXml" Target="../customXml/item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/Users/kedao/AppData/Roaming/kingsoft/office6/templates/download/&#40664;&#35748;/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Pages>1</Pages>
  <Words>0</Words>
  <Characters>0</Characters>
  <Lines>1</Lines>
  <Paragraphs>1</Paragraphs>
  <TotalTime>4</TotalTime>
  <ScaleCrop>false</ScaleCrop>
  <LinksUpToDate>false</LinksUpToDate>
  <CharactersWithSpaces>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2017-06-14T05:57:00Z</dcterms:created>
  <dc:creator>kedao</dc:creator>
  <cp:lastModifiedBy>WPS_1615090383</cp:lastModifiedBy>
  <dcterms:modified xsi:type="dcterms:W3CDTF">2025-09-25T01:53:54Z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eyJoZGlkIjoiNWNhZDY1NWU2YzNkNWJkMWI5ODMwMDAwZTM2ZjE1ZjciLCJ1c2VySWQiOiIxMTY5MDkwODgyIn0=</vt:lpwstr>
  </property>
  <property fmtid="{D5CDD505-2E9C-101B-9397-08002B2CF9AE}" pid="4" name="ICV">
    <vt:lpwstr>F68BAAAE80BF4948AE09702A99353494_12</vt:lpwstr>
  </property>
</Properties>
</file>