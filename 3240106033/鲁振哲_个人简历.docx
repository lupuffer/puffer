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F47DC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51072;mso-width-relative:page;mso-height-relative:page;" filled="f" stroked="t" coordsize="21600,21600" o:gfxdata="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RcMD5&#10;2wAAAAoBAAAPAAAAAAAAAAEAIAAAACIAAABkcnMvZG93bnJldi54bWxQSwECFAAUAAAACACHTuJA&#10;Iu2JgeUBAAClAwAADgAAAAAAAAABACAAAAAqAQAAZHJzL2Uyb0RvYy54bWxQSwUGAAAAAAYABgBZ&#10;AQAAgQUAAAAA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4F068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61F68B5A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52096;v-text-anchor:middle;mso-width-relative:page;mso-height-relative:page;" filled="f" stroked="f" coordsize="21600,21600" o:gfxdata="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p5mP12QAAAAoBAAAPAAAAAAAAAAEAIAAAACIAAABkcnMvZG93bnJldi54bWxQSwEC&#10;FAAUAAAACACHTuJAzu9cTywCAAA2BAAADgAAAAAAAAABACAAAAAo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4F068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61F68B5A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A76259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53120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fJT7VAAAACAEAAA8AAAAAAAAAAQAgAAAAIgAAAGRycy9kb3ducmV2LnhtbFBLAQIUABQA&#10;AAAIAIdO4kBaIbfZLAIAADM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FA76259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ge">
                  <wp:posOffset>6350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C8D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0.5pt;height:844.15pt;width:592.65pt;mso-position-vertical-relative:page;z-index:-251654144;v-text-anchor:middle;mso-width-relative:page;mso-height-relative:page;" fillcolor="#FFFFFF [3212]" filled="t" stroked="f" coordsize="21600,21600" o:gfxdata="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U88l1gAAAAsBAAAPAAAAAAAAAAEAIAAAACIAAABkcnMvZG93bnJldi54&#10;bWxQSwECFAAUAAAACACHTuJA3rywSG4CAADLBAAADgAAAAAAAAABACAAAAAlAQAAZHJzL2Uyb0Rv&#10;Yy54bWxQSwUGAAAAAAYABgBZAQAAB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3D9C8D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9D9A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50048;mso-width-relative:page;mso-height-relative:page;" fillcolor="#C19F67" filled="t" stroked="f" coordsize="192,196" o:gfxdata="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textboxrect="0,0,192,196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7D59D9A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h 196 0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h 196 0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0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0"/>
                                <a:pt x="109" y="0"/>
                              </a:cubicBezTo>
                              <a:cubicBezTo>
                                <a:pt x="109" y="0"/>
                                <a:pt x="109" y="0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28434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56192;mso-width-relative:page;mso-height-relative:page;" fillcolor="#C19F67" filled="t" stroked="f" coordsize="191,196" o:gfxdata="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0c81,52,83,52,83,52c83,52,83,52,107,52c110,52,109,0,109,0c109,0,109,0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textboxrect="0,0,191,196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@0;121690,76316;156878,76316;159810,@0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5C2843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5677B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51072;mso-width-relative:page;mso-height-relative:page;" fillcolor="#C19F67" filled="t" stroked="f" coordsize="264,264" o:gfxdata="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textboxrect="0,0,264,264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127567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76A98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62816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5516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76A98F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1628160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858E26B">
      <w:pPr>
        <w:adjustRightInd w:val="0"/>
        <w:snapToGrid w:val="0"/>
      </w:pPr>
    </w:p>
    <w:p w14:paraId="6673D959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05C99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68E5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49024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B9Z4Qh2AAAAAkBAAAPAAAAAAAAAAEAIAAAACIAAABkcnMv&#10;ZG93bnJldi54bWxQSwECFAAUAAAACACHTuJAQDK5XHYEAADREQAADgAAAAAAAAABACAAAAAnAQAA&#10;ZHJzL2Uyb0RvYy54bWxQSwUGAAAAAAYABgBZAQAAD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RQpahr4AAADb&#10;AAAADwAAAGRycy9kb3ducmV2LnhtbEWPQWvCQBCF7wX/wzJCL6VurEEkdfUgFPRSMS16nWan2WB2&#10;NmS30f575yB4m+G9ee+b5frqWzVQH5vABqaTDBRxFWzDtYHvr4/XBaiYkC22gcnAP0VYr0ZPSyxs&#10;uPCBhjLVSkI4FmjApdQVWsfKkcc4CR2xaL+h95hk7Wtte7xIuG/1W5bNtceGpcFhRxtH1bn88wb2&#10;xwXuZsP2BY8u3/nPnzI/5aUxz+Np9g4q0TU9zPfrrRV8gZVfZAC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pahr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5B05C99E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Zw8SD7oAAADb&#10;AAAADwAAAGRycy9kb3ducmV2LnhtbEVPTYvCMBC9C/6HMII3TV1BtBpFXAreRHdX8DY2Y1NsJrWJ&#10;Wv/9ZmHB2zze5yxWra3EgxpfOlYwGiYgiHOnSy4UfH9lgykIH5A1Vo5JwYs8rJbdzgJT7Z68p8ch&#10;FCKGsE9RgQmhTqX0uSGLfuhq4shdXGMxRNgUUjf4jOG2kh9JMpEWS44NBmvaGMqvh7tVcDu39Wn9&#10;2Y5/Knvc704+m5l7plS/N0rmIAK14S3+d291nD+Dv1/i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xIPugAAANsA&#10;AAAPAAAAAAAAAAEAIAAAACIAAABkcnMvZG93bnJldi54bWxQSwECFAAUAAAACACHTuJAMy8FnjsA&#10;AAA5AAAAEAAAAAAAAAABACAAAAAJAQAAZHJzL3NoYXBleG1sLnhtbFBLBQYAAAAABgAGAFsBAACz&#10;AwAAAAA=&#10;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6868E5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0676510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800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42E2E4A2">
      <w:pPr>
        <w:adjustRightInd w:val="0"/>
        <w:snapToGrid w:val="0"/>
      </w:pPr>
    </w:p>
    <w:p w14:paraId="037E39B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172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37760;mso-width-relative:page;mso-height-relative:page;" filled="f" stroked="f" coordsize="21600,21600" o:gfxdata="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WBpXtgAAAAKAQAADwAAAAAAAAABACAAAAAiAAAA&#10;ZHJzL2Rvd25yZXYueG1sUEsBAhQAFAAAAAgAh07iQKWwqaRAAgAAbwQAAA4AAAAAAAAAAQAgAAAA&#10;J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8E172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5558155</wp:posOffset>
            </wp:positionH>
            <wp:positionV relativeFrom="page">
              <wp:posOffset>1678305</wp:posOffset>
            </wp:positionV>
            <wp:extent cx="879475" cy="1317625"/>
            <wp:effectExtent l="0" t="0" r="4445" b="8255"/>
            <wp:wrapNone/>
            <wp:docPr id="80" name="图片 80" descr="C:/Users/ADMIN/Desktop/35ec623077fc074b3c98162db33df8c8.jpg35ec623077fc074b3c98162db33d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ADMIN/Desktop/35ec623077fc074b3c98162db33df8c8.jpg35ec623077fc074b3c98162db33df8c8"/>
                    <pic:cNvPicPr>
                      <a:picLocks noChangeAspect="1"/>
                    </pic:cNvPicPr>
                  </pic:nvPicPr>
                  <pic:blipFill>
                    <a:blip r:embed="rId7"/>
                    <a:srcRect l="24988" r="24988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72EB1">
      <w:pPr>
        <w:adjustRightInd w:val="0"/>
        <w:snapToGrid w:val="0"/>
      </w:pPr>
    </w:p>
    <w:p w14:paraId="0CEB702F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95F83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出生年月：2006年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75DC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92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  <w:p w14:paraId="5B4C67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政治面貌：共青团员</w:t>
                            </w:r>
                          </w:p>
                          <w:p w14:paraId="051AFC6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就读院校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浙江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大学管理学院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08DA4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48000;v-text-anchor:middle;mso-width-relative:page;mso-height-relative:page;" filled="f" stroked="f" coordsize="21600,21600" o:gfxdata="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A4JI9sAAAALAQAADwAAAAAAAAABACAAAAAiAAAAZHJzL2Rvd25yZXYu&#10;eG1sUEsBAhQAFAAAAAgAh07iQFwAr/Y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895F83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出生年月：2006年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75DCF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92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cm</w:t>
                      </w:r>
                    </w:p>
                    <w:p w14:paraId="5B4C679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政治面貌：共青团员</w:t>
                      </w:r>
                    </w:p>
                    <w:p w14:paraId="051AFC6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就读院校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浙江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大学管理学院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08DA41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52045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鲁振哲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74797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490C3A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：131 9968 3838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B111877">
                            <w:pPr>
                              <w:adjustRightInd w:val="0"/>
                              <w:snapToGrid w:val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箱：luzhenzhe2006@qq.com住    址：浙江省杭州市浙江大学紫金港校区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5.55pt;mso-position-vertical-relative:page;z-index:-251649024;v-text-anchor:middle;mso-width-relative:page;mso-height-relative:page;" filled="f" stroked="f" coordsize="21600,21600" o:gfxdata="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EUV22wAAAAoBAAAPAAAAAAAAAAEAIAAAACIAAABkcnMvZG93bnJldi54&#10;bWxQSwECFAAUAAAACACHTuJAksJ7wzACAAA3BAAADgAAAAAAAAABACAAAAAq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52045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鲁振哲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274797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490C3A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：131 9968 3838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B111877">
                      <w:pPr>
                        <w:adjustRightInd w:val="0"/>
                        <w:snapToGrid w:val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箱：luzhenzhe2006@qq.com住    址：浙江省杭州市浙江大学紫金港校区</w:t>
                      </w:r>
                    </w:p>
                  </w:txbxContent>
                </v:textbox>
              </v:shape>
            </w:pict>
          </mc:Fallback>
        </mc:AlternateContent>
      </w:r>
    </w:p>
    <w:p w14:paraId="0970C34E">
      <w:pPr>
        <w:adjustRightInd w:val="0"/>
        <w:snapToGrid w:val="0"/>
      </w:pPr>
    </w:p>
    <w:p w14:paraId="00F2D62C">
      <w:pPr>
        <w:adjustRightInd w:val="0"/>
        <w:snapToGrid w:val="0"/>
      </w:pPr>
    </w:p>
    <w:p w14:paraId="1FAF908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A8D44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F3EB8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-251646976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C2/AMP2wAAAAwBAAAP&#10;AAAAAAAAAAEAIAAAACIAAABkcnMvZG93bnJldi54bWxQSwECFAAUAAAACACHTuJAvvfjPRcGAACo&#10;FQAADgAAAAAAAAABACAAAAAqAQAAZHJzL2Uyb0RvYy54bWxQSwUGAAAAAAYABgBZAQAAswkAAAAA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9A8D44F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7F3EB84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71D01B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9219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2024.09-至今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浙江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大学管理学院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信息管理与信息系统（本科）</w:t>
                            </w:r>
                          </w:p>
                          <w:p w14:paraId="17C9FC1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4CE07C8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数据结构、数据库系统、运筹学、数据分析、管理信息系统、统计学、会计学、经济学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-251645952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F9219C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2024.09-至今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浙江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大学管理学院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信息管理与信息系统（本科）</w:t>
                      </w:r>
                    </w:p>
                    <w:p w14:paraId="17C9FC1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4CE07C86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数据结构、数据库系统、运筹学、数据分析、管理信息系统、统计学、会计学、经济学</w:t>
                      </w:r>
                    </w:p>
                  </w:txbxContent>
                </v:textbox>
              </v:shape>
            </w:pict>
          </mc:Fallback>
        </mc:AlternateContent>
      </w:r>
    </w:p>
    <w:p w14:paraId="10FE12B9">
      <w:pPr>
        <w:adjustRightInd w:val="0"/>
        <w:snapToGrid w:val="0"/>
      </w:pPr>
    </w:p>
    <w:p w14:paraId="0CE4908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885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232.4pt;height:72pt;width:72pt;mso-position-vertical-relative:page;z-index:-251636736;mso-width-relative:page;mso-height-relative:page;" filled="f" stroked="f" coordsize="21600,21600" o:gfxdata="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9Znp+dcAAAAKAQAADwAAAAAAAAABACAAAAAiAAAAZHJzL2Rvd25yZXYu&#10;eG1sUEsBAhQAFAAAAAgAh07iQH4U4GE1AgAAYwQAAA4AAAAAAAAAAQAgAAAAJ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8D885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8E7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学生工作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336.5pt;height:72pt;width:72pt;mso-position-vertical-relative:page;z-index:-251635712;mso-width-relative:page;mso-height-relative:page;" filled="f" stroked="f" coordsize="21600,21600" o:gfxdata="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3Iw2dcAAAAKAQAADwAAAAAAAAABACAAAAAiAAAAZHJzL2Rvd25yZXYu&#10;eG1sUEsBAhQAFAAAAAgAh07iQPnqKYo1AgAAYwQAAA4AAAAAAAAAAQAgAAAAJ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888E7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学生工作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8238490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0F8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648.7pt;height:72pt;width:72pt;mso-position-vertical-relative:page;z-index:-251633664;mso-width-relative:page;mso-height-relative:page;" filled="f" stroked="f" coordsize="21600,21600" o:gfxdata="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SlTrP2QAAAAwBAAAPAAAAAAAAAAEAIAAAACIAAABkcnMvZG93bnJl&#10;di54bWxQSwECFAAUAAAACACHTuJAokqylzUCAABjBAAADgAAAAAAAAABACAAAAAo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600F8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6684645</wp:posOffset>
                </wp:positionV>
                <wp:extent cx="9144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E7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研究方向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526.35pt;height:72pt;width:72pt;mso-position-vertical-relative:page;z-index:-251634688;mso-width-relative:page;mso-height-relative:page;" filled="f" stroked="f" coordsize="21600,21600" o:gfxdata="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MK6C3YAAAADAEAAA8AAAAAAAAAAQAgAAAAIgAAAGRycy9kb3ducmV2&#10;LnhtbFBLAQIUABQAAAAIAIdO4kDg4iV4NQIAAGM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204E7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研究方向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5C3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34.7pt;height:72pt;width:72pt;mso-position-vertical-relative:page;z-index:-251632640;mso-width-relative:page;mso-height-relative:page;" filled="f" stroked="f" coordsize="21600,21600" o:gfxdata="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t63XtgAAAAMAQAADwAAAAAAAAABACAAAAAiAAAAZHJzL2Rvd25yZXYu&#10;eG1sUEsBAhQAFAAAAAgAh07iQOAOYfE0AgAAY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715C3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213225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80F8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-251640832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BDCqJjcAAAADgEAAA8AAAAA&#10;AAAAAQAgAAAAIgAAAGRycy9kb3ducmV2LnhtbFBLAQIUABQAAAAIAIdO4kBISsfSEgYAAKgVAAAO&#10;AAAAAAAAAAEAIAAAACsBAABkcnMvZTJvRG9jLnhtbFBLBQYAAAAABgAGAFkBAACvCQAAAAA=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4213225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A180F8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7E3289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本科在读，主修信息管理与信息系统专业。关注数据分析、运筹优化与数学建模方向，具备扎实的数学基础和逻辑思维能力。
· 数据分析：关注统计学习、机器学习在商业决策中的应用
· 运筹优化：研究数学规划、优化算法，应用于供应链管理等实际问题
· 数学建模：具备扎实的数学基础，致力于跨学科的建模挑战和实际问题求解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-251639808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17E3289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本科在读，主修信息管理与信息系统专业。关注数据分析、运筹优化与数学建模方向，具备扎实的数学基础和逻辑思维能力。
· 数据分析：关注统计学习、机器学习在商业决策中的应用
· 运筹优化：研究数学规划、优化算法，应用于供应链管理等实际问题
· 数学建模：具备扎实的数学基础，致力于跨学科的建模挑战和实际问题求解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FCA5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B5937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-251641856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CpaDzW3QAAAA4BAAAPAAAA&#10;AAAAAAEAIAAAACIAAABkcnMvZG93bnJldi54bWxQSwECFAAUAAAACACHTuJAdWWhlRIGAACoFQAA&#10;DgAAAAAAAAABACAAAAAsAQAAZHJzL2Uyb0RvYy54bWxQSwUGAAAAAAYABgBZAQAAsAkAAAAA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38FCA5F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6B5937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2C96F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全国大学生数学竞赛（非数学类B类）  [浙江省一等奖]
</w:t>
                            </w:r>
                          </w:p>
                          <w:p w14:paraId="5E798F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浙江省微积分竞赛  [三等奖]
</w:t>
                            </w:r>
                          </w:p>
                          <w:p w14:paraId="0001ED96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浙江大学丹青学园团总支篮球赛  [团体第一名]
· CET-4 / CET-6 英语等级测试  [已通过]
· 高中阶段  [多次获评校级三好学生]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-25165516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E2C96F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全国大学生数学竞赛（非数学类B类）  [浙江省一等奖]
</w:t>
                      </w:r>
                    </w:p>
                    <w:p w14:paraId="5E798FA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浙江省微积分竞赛  [三等奖]
</w:t>
                      </w:r>
                    </w:p>
                    <w:p w14:paraId="0001ED96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浙江大学丹青学园团总支篮球赛  [团体第一名]
· CET-4 / CET-6 英语等级测试  [已通过]
· 高中阶段  [多次获评校级三好学生]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52673A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BD0D6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-251642880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X0rmvNwAAAAOAQAA&#10;DwAAAAAAAAABACAAAAAiAAAAZHJzL2Rvd25yZXYueG1sUEsBAhQAFAAAAAgAh07iQM7u06IXBgAA&#10;qB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952673A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CBD0D61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BC12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2024.09-至今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管理学院学业指导中心          干事 </w:t>
                            </w:r>
                          </w:p>
                          <w:p w14:paraId="6466B12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目标带领自己的团队，辅助五百丁公司完成在各高校的“伏龙计划”，向全球顶尖的经验分享等活动。</w:t>
                            </w:r>
                          </w:p>
                          <w:p w14:paraId="3AC494B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协助整理学业指导资料，为学院同学提供学习支持与服务。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-251656192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3BC122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2024.09-至今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管理学院学业指导中心          干事 </w:t>
                      </w:r>
                    </w:p>
                    <w:p w14:paraId="6466B12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目标带领自己的团队，辅助五百丁公司完成在各高校的“伏龙计划”，向全球顶尖的经验分享等活动。</w:t>
                      </w:r>
                    </w:p>
                    <w:p w14:paraId="3AC494B8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协助整理学业指导资料，为学院同学提供学习支持与服务。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5199E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0C048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-25164492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DHa3yd2gAAAAwBAAAPAAAAAAAA&#10;AAEAIAAAACIAAABkcnMvZG93bnJldi54bWxQSwECFAAUAAAACACHTuJAn9FsRxIGAACoFQAADgAA&#10;AAAAAAABACAAAAApAQAAZHJzL2Uyb0RvYy54bWxQSwUGAAAAAAYABgBZAQAArQkAAAAA&#10;">
                <o:lock v:ext="edit" aspectratio="f"/>
                <v:group id="组合 81" o:spid="_x0000_s1026" o:spt="203" style="position:absolute;left:0;top:0;height:284400;width:12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;1186090,2876;919994,0;955372,0;1165341,2876;1129962,2876;0,0;899244,0;1109213,2876;0,287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EE5199E"/>
                      </w:txbxContent>
                    </v:textbox>
                  </v:shape>
                  <v:shape id="直角三角形 3" o:spid="_x0000_s1026" o:spt="6" type="#_x0000_t6" style="position:absolute;left:234;top:287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90C048F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59DD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09-至今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浙江大学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信息管理与信息系统专业</w:t>
                            </w:r>
                          </w:p>
                          <w:p w14:paraId="5785804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主修数据结构、数据库系统、运筹学、数据分析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微积分、线性代数、概率论与数理统计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等课程，</w:t>
                            </w:r>
                          </w:p>
                          <w:p w14:paraId="1F3DFBC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具备扎实的数学和计算机基础，致力于数据驱动的管理优化研究。</w:t>
                            </w:r>
                          </w:p>
                          <w:p w14:paraId="1A8BF7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2021.09-2024.06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浙江大学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理科高中</w:t>
                            </w:r>
                          </w:p>
                          <w:p w14:paraId="4591968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高中阶段，培养了扎实的数学和逻辑思维能力。</w:t>
                            </w:r>
                          </w:p>
                          <w:p w14:paraId="50A9E3D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多次获评校级三好学生，具备良好的学习能力和团队协作精神。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-25164390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559DD3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09-至今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浙江大学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信息管理与信息系统专业</w:t>
                      </w:r>
                    </w:p>
                    <w:p w14:paraId="5785804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主修数据结构、数据库系统、运筹学、数据分析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微积分、线性代数、概率论与数理统计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等课程，</w:t>
                      </w:r>
                    </w:p>
                    <w:p w14:paraId="1F3DFBCB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具备扎实的数学和计算机基础，致力于数据驱动的管理优化研究。</w:t>
                      </w:r>
                    </w:p>
                    <w:p w14:paraId="1A8BF7E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2021.09-2024.06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浙江大学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理科高中</w:t>
                      </w:r>
                    </w:p>
                    <w:p w14:paraId="45919687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高中阶段，培养了扎实的数学和逻辑思维能力。</w:t>
                      </w:r>
                    </w:p>
                    <w:p w14:paraId="50A9E3D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多次获评校级三好学生，具备良好的学习能力和团队协作精神。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5" w:type="first"/>
      <w:footerReference r:id="rId3" w:type="default"/>
      <w:foot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5E511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7" name="Watermark 1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7" name="Watermark 1326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145E7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6" name="Watermark 13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6" name="Watermark 1326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50ABE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5" name="Watermark 13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5" name="Watermark 1326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9087221"/>
    <w:rsid w:val="1D06237C"/>
    <w:rsid w:val="21CB7B54"/>
    <w:rsid w:val="4B9E1198"/>
    <w:rsid w:val="70CA1BED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23</TotalTime>
  <ScaleCrop>false</ScaleCrop>
  <LinksUpToDate>false</LinksUpToDate>
  <CharactersWithSpaces>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乐滋滋</cp:lastModifiedBy>
  <dcterms:modified xsi:type="dcterms:W3CDTF">2026-05-30T10:18:48Z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eyJoZGlkIjoiM2FiNGU2ZWZiNzNkYTI1N2JiOTUyYzNkYWNhMTI1ZDMiLCJ1c2VySWQiOiIxNjE0OTI5NzczIn0=</vt:lpwstr>
  </property>
  <property fmtid="{D5CDD505-2E9C-101B-9397-08002B2CF9AE}" pid="4" name="ICV">
    <vt:lpwstr>F68BAAAE80BF4948AE09702A99353494_12</vt:lpwstr>
  </property>
</Properties>
</file>