
<file path=[Content_Types].xml><?xml version="1.0" encoding="utf-8"?>
<Types xmlns="http://schemas.openxmlformats.org/package/2006/content-types">
  <Default ContentType="image/jpeg" Extension="jpeg"/>
  <Default ContentType="image/.jpg" Extension="jp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5F47DC"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2057400</wp:posOffset>
                </wp:positionH>
                <wp:positionV relativeFrom="page">
                  <wp:posOffset>304800</wp:posOffset>
                </wp:positionV>
                <wp:extent cx="0" cy="570865"/>
                <wp:effectExtent l="9525" t="0" r="9525" b="635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14600" y="304800"/>
                          <a:ext cx="0" cy="57086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62pt;margin-top:24pt;height:44.95pt;width:0pt;mso-position-vertical-relative:page;z-index:-251654144;mso-width-relative:page;mso-height-relative:page;" filled="f" stroked="t" coordsize="21600,21600" o:gfxdata="UEsDBAoAAAAAAIdO4kAAAAAAAAAAAAAAAAAEAAAAZHJzL1BLAwQUAAAACACHTuJAEXDA+dsAAAAK AQAADwAAAGRycy9kb3ducmV2LnhtbE2PS0/DQAyE70j8h5WRuNFNk6qUkE0lkAoI8RCFA9zcrJsE st6Q3T749xhxgJNlz2j8TTHfu05taQitZwPjUQKKuPK25drAy/PiZAYqRGSLnWcy8EUB5uXhQYG5 9Tt+ou0y1kpCOORooImxz7UOVUMOw8j3xKKt/eAwyjrU2g64k3DX6TRJptphy/KhwZ4uG6o+lhtn 4PPxFW8W06vb++uHNWbuLb14v0uNOT4aJ+egIu3jnxl+8AUdSmFa+Q3boDoDWTqRLtHAZCZTDL+H lTiz0zPQZaH/Vyi/AVBLAwQUAAAACACHTuJAIu2JgeUBAAClAwAADgAAAGRycy9lMm9Eb2MueG1s rVNLjtQwEN0jcQfLezrppn9EnZ7FNMMGQUvAAdyOnVjyTy5Pp/sSXACJHaxYsp/bMByDshNmYNjM gk2l7Co/13t+2VycjCZHEUA5W9PppKREWO4aZduafnh/9WxNCURmG6adFTU9C6AX26dPNr2vxMx1 TjciEASxUPW+pl2MvioK4J0wDCbOC4tF6YJhEZehLZrAekQ3upiV5bLoXWh8cFwA4O5uKNIRMTwG 0EmpuNg5fm2EjQNqEJpFpASd8kC3eVopBY9vpQQRia4pMo054iWYH1IsthtWtYH5TvFxBPaYER5w MkxZvPQOasciI9dB/QNlFA8OnIwT7kwxEMmKIItp+UCbdx3zInNBqcHfiQ7/D5a/Oe4DUU1NV5RY ZvDBbz99//Hxy8+bzxhvv30lqyRS76HC3ku7D+MK/D4kxicZTPoiF3Kq6WwxnS9LlPdc0+flfI1p 1licIuFYxwrH0mJVrpeLVCruIXyA+Eo4Q1JSU61sYs8qdnwNcWj93ZK2rbtSWmd0bUmPZn5RLhI+ Q1tKtAOmxiM1sC0lTLfodx5DhgSnVZOOJyAI7eFSB3Jk6JL5y9VsPRsn+6st3b1j0A19uTS2aYs8 kkSDKCk7uOactcr7+HqZ6ei0ZI8/1/n0/d+1/QVQSwMECgAAAAAAh07iQAAAAAAAAAAAAAAAAAYA AABfcmVscy9QSwMEFAAAAAgAh07iQIoUZjzRAAAAlAEAAAsAAABfcmVscy8ucmVsc6WQwWrDMAyG 74O9g9F9cZrDGKNOL6PQa+kewNiKYxpbRjLZ+vbzDoNl9LajfqHvE//+8JkWtSJLpGxg1/WgMDvy MQcD75fj0wsoqTZ7u1BGAzcUOIyPD/szLra2I5ljEdUoWQzMtZZXrcXNmKx0VDC3zUScbG0jB12s u9qAeuj7Z82/GTBumOrkDfDJD6Aut9LMf9gpOiahqXaOkqZpiu4eVQe2ZY7uyDbhG7lGsxywGvAs GgdqWdd+BH1fv/un3tNHPuO61X6HjOuPV2+6HL8AUEsDBBQAAAAIAIdO4kB+5uUg9wAAAOEBAAAT AAAAW0NvbnRlbnRfVHlwZXNdLnhtbJWRQU7DMBBF90jcwfIWJU67QAgl6YK0S0CoHGBkTxKLZGx5 TGhvj5O2G0SRWNoz/78nu9wcxkFMGNg6quQqL6RA0s5Y6ir5vt9lD1JwBDIwOMJKHpHlpr69KfdH jyxSmriSfYz+USnWPY7AufNIadK6MEJMx9ApD/oDOlTrorhX2lFEilmcO2RdNtjC5xDF9pCuTyYB B5bi6bQ4syoJ3g9WQ0ymaiLzg5KdCXlKLjvcW893SUOqXwnz5DrgnHtJTxOsQfEKIT7DmDSUCayM +6KAU/53yWw5cuba1mrMm8BNir3hdLG61o5r1zj93/Ltkrp0q+WD6m9QSwECFAAUAAAACACHTuJA fublIPcAAADhAQAAEwAAAAAAAAABACAAAABZBAAAW0NvbnRlbnRfVHlwZXNdLnhtbFBLAQIUAAoA AAAAAIdO4kAAAAAAAAAAAAAAAAAGAAAAAAAAAAAAEAAAADsDAABfcmVscy9QSwECFAAUAAAACACH TuJAihRmPNEAAACUAQAACwAAAAAAAAABACAAAABfAwAAX3JlbHMvLnJlbHNQSwECFAAKAAAAAACH TuJAAAAAAAAAAAAAAAAABAAAAAAAAAAAABAAAAAAAAAAZHJzL1BLAQIUABQAAAAIAIdO4kARcMD5 2wAAAAoBAAAPAAAAAAAAAAEAIAAAACIAAABkcnMvZG93bnJldi54bWxQSwECFAAUAAAACACHTuJA Iu2JgeUBAAClAwAADgAAAAAAAAABACAAAAAqAQAAZHJzL2Uyb0RvYy54bWxQSwUGAAAAAAYABgBZ AQAAgQUAAAAA ">
                <v:fill on="f" focussize="0,0"/>
                <v:stroke weight="1.5pt" color="#4E7282 [3204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2094865</wp:posOffset>
                </wp:positionH>
                <wp:positionV relativeFrom="page">
                  <wp:posOffset>304800</wp:posOffset>
                </wp:positionV>
                <wp:extent cx="2824480" cy="570865"/>
                <wp:effectExtent l="0" t="0" r="0" b="0"/>
                <wp:wrapNone/>
                <wp:docPr id="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52065" y="304800"/>
                          <a:ext cx="2824480" cy="570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D4F068C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E7282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E7282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细心从每一个小细节开始。</w:t>
                            </w:r>
                          </w:p>
                          <w:p w14:paraId="61F68B5A">
                            <w:pPr>
                              <w:adjustRightInd w:val="0"/>
                              <w:snapToGrid w:val="0"/>
                              <w:spacing w:line="400" w:lineRule="exact"/>
                            </w:pPr>
                            <w:r>
                              <w:rPr>
                                <w:rFonts w:ascii="微软雅黑" w:hAnsi="微软雅黑"/>
                                <w:color w:val="4E7282"/>
                                <w:sz w:val="36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64.95pt;margin-top:24pt;height:44.95pt;width:222.4pt;mso-position-vertical-relative:page;z-index:-251655168;v-text-anchor:middle;mso-width-relative:page;mso-height-relative:page;" filled="f" stroked="f" coordsize="21600,21600" o:gfxdata="UEsDBAoAAAAAAIdO4kAAAAAAAAAAAAAAAAAEAAAAZHJzL1BLAwQUAAAACACHTuJAaeZj9dkAAAAK AQAADwAAAGRycy9kb3ducmV2LnhtbE2Py07DMBBF90j8gzVIbBB1+lDdhDhdIFVCFSxa+IBJ7MZR 43EUu2n5e4YVLEdzdO+55fbmezHZMXaBNMxnGQhLTTAdtRq+PnfPGxAxIRnsA1kN3zbCtrq/K7Ew 4UoHOx1TKziEYoEaXEpDIWVsnPUYZ2GwxL9TGD0mPsdWmhGvHO57uciytfTYETc4HOyrs835ePEa ntyQfbyf3uqdWTfuvI+o/LTX+vFhnr2ASPaW/mD41Wd1qNipDhcyUfQalos8Z1TDasObGFBqpUDU TC5VDrIq5f8J1Q9QSwMEFAAAAAgAh07iQM7vXE8sAgAANgQAAA4AAABkcnMvZTJvRG9jLnhtbK1T S27bMBDdF+gdCO5ryarlOILlII2RokD6AdIegKYoi6jIYUnaknuA5gZdddN9z+VzdEgpiZFusqgW BIczfDPv6XF50auW7IV1EnRJp5OUEqE5VFJvS/rl8/WrBSXOM12xFrQo6UE4erF6+WLZmUJk0EBb CUsQRLuiMyVtvDdFkjjeCMXcBIzQmKzBKuYxtNuksqxDdNUmWZrOkw5sZSxw4RyerockHRHtcwCh riUXa+A7JbQfUK1omUdKrpHG0VWctq4F9x/r2glP2pIiUx9XbIL7TViT1ZIVW8tMI/k4AnvOCE84 KSY1Nn2AWjPPyM7Kf6CU5BYc1H7CQSUDkagIspimT7S5bZgRkQtK7cyD6O7/wfIP+0+WyKqkc0o0 U/jDjz/vjr/+HH//IFmQpzOuwKpbg3W+fwM9miZSdeYG+FdHNFw1TG/FpbXQNYJVON403ExOrg44 LoBsuvdQYR+28xCB+tqqoB2qQRA9y/MsneeUHEr6Op0t0vEvid4THvKLbIanlHAsyM/SBdaGbqy4 BzLW+bcCFAmbklp0QWzE9jfOD6X3JaGvhmvZtnjOilaTrqTneZbHCycZJT3avpWqpDgRfmPPVo9E A7eBpe83PaIF9huoDkjZwmA8fHa4acB+p6RD05XUfdsxKyhp32mU7Xw6mwWXxmCWn2UY2NPM5jTD NEeoknJvKRmCKx+9PbC6RIFrGQk/zjJOi3aKko3WD349jWPV43Nf/QVQSwMECgAAAAAAh07iQAAA AAAAAAAAAAAAAAYAAABfcmVscy9QSwMEFAAAAAgAh07iQIoUZjzRAAAAlAEAAAsAAABfcmVscy8u cmVsc6WQwWrDMAyG74O9g9F9cZrDGKNOL6PQa+kewNiKYxpbRjLZ+vbzDoNl9LajfqHvE//+8JkW tSJLpGxg1/WgMDvyMQcD75fj0wsoqTZ7u1BGAzcUOIyPD/szLra2I5ljEdUoWQzMtZZXrcXNmKx0 VDC3zUScbG0jB12su9qAeuj7Z82/GTBumOrkDfDJD6Aut9LMf9gpOiahqXaOkqZpiu4eVQe2ZY7u yDbhG7lGsxywGvAsGgdqWdd+BH1fv/un3tNHPuO61X6HjOuPV2+6HL8AUEsDBBQAAAAIAIdO4kB+ 5uUg9wAAAOEBAAATAAAAW0NvbnRlbnRfVHlwZXNdLnhtbJWRQU7DMBBF90jcwfIWJU67QAgl6YK0 S0CoHGBkTxKLZGx5TGhvj5O2G0SRWNoz/78nu9wcxkFMGNg6quQqL6RA0s5Y6ir5vt9lD1JwBDIw OMJKHpHlpr69KfdHjyxSmriSfYz+USnWPY7AufNIadK6MEJMx9ApD/oDOlTrorhX2lFEilmcO2Rd NtjC5xDF9pCuTyYBB5bi6bQ4syoJ3g9WQ0ymaiLzg5KdCXlKLjvcW893SUOqXwnz5DrgnHtJTxOs QfEKIT7DmDSUCayM+6KAU/53yWw5cuba1mrMm8BNir3hdLG61o5r1zj93/Ltkrp0q+WD6m9QSwEC FAAUAAAACACHTuJAfublIPcAAADhAQAAEwAAAAAAAAABACAAAACeBAAAW0NvbnRlbnRfVHlwZXNd LnhtbFBLAQIUAAoAAAAAAIdO4kAAAAAAAAAAAAAAAAAGAAAAAAAAAAAAEAAAAIADAABfcmVscy9Q SwECFAAUAAAACACHTuJAihRmPNEAAACUAQAACwAAAAAAAAABACAAAACkAwAAX3JlbHMvLnJlbHNQ SwECFAAKAAAAAACHTuJAAAAAAAAAAAAAAAAABAAAAAAAAAAAABAAAAAAAAAAZHJzL1BLAQIUABQA AAAIAIdO4kBp5mP12QAAAAoBAAAPAAAAAAAAAAEAIAAAACIAAABkcnMvZG93bnJldi54bWxQSwEC FAAUAAAACACHTuJAzu9cTywCAAA2BAAADgAAAAAAAAABACAAAAAoAQAAZHJzL2Uyb0RvYy54bWxQ SwUGAAAAAAYABgBZAQAAxgUAAAAA 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5D4F068C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E7282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</w:pPr>
                      <w:r>
                        <w:rPr>
                          <w:rFonts w:hint="eastAsia" w:ascii="微软雅黑" w:hAnsi="微软雅黑"/>
                          <w:color w:val="4E7282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细心从每一个小细节开始。</w:t>
                      </w:r>
                    </w:p>
                    <w:p w14:paraId="61F68B5A">
                      <w:pPr>
                        <w:adjustRightInd w:val="0"/>
                        <w:snapToGrid w:val="0"/>
                        <w:spacing w:line="400" w:lineRule="exact"/>
                      </w:pPr>
                      <w:r>
                        <w:rPr>
                          <w:rFonts w:ascii="微软雅黑" w:hAnsi="微软雅黑"/>
                          <w:color w:val="4E7282"/>
                          <w:sz w:val="36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28575</wp:posOffset>
                </wp:positionH>
                <wp:positionV relativeFrom="page">
                  <wp:posOffset>123825</wp:posOffset>
                </wp:positionV>
                <wp:extent cx="2095500" cy="931545"/>
                <wp:effectExtent l="0" t="0" r="0" b="0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85775" y="123825"/>
                          <a:ext cx="2095500" cy="931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FA76259">
                            <w:pPr>
                              <w:adjustRightInd w:val="0"/>
                              <w:snapToGrid w:val="0"/>
                            </w:pPr>
                            <w:r>
                              <w:rPr>
                                <w:rFonts w:hint="eastAsia" w:ascii="微软雅黑" w:hAnsi="微软雅黑"/>
                                <w:color w:val="4E7282"/>
                                <w:sz w:val="72"/>
                                <w:szCs w:val="5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.25pt;margin-top:9.75pt;height:73.35pt;width:165pt;mso-position-vertical-relative:page;z-index:-251656192;mso-width-relative:page;mso-height-relative:page;" filled="f" stroked="f" coordsize="21600,21600" o:gfxdata="UEsDBAoAAAAAAIdO4kAAAAAAAAAAAAAAAAAEAAAAZHJzL1BLAwQUAAAACACHTuJA5p8lPtUAAAAI AQAADwAAAGRycy9kb3ducmV2LnhtbE2PzU7DMBCE70i8g7VI3KidlkY0xKkQPxIHLpT0vo2XOCK2 o9ht0rdne4LTamdGs9+W29n14kRj7ILXkC0UCPJNMJ1vNdRfb3cPIGJCb7APnjScKcK2ur4qsTBh 8p902qVWcImPBWqwKQ2FlLGx5DAuwkCeve8wOky8jq00I05c7nq5VCqXDjvPFywO9Gyp+dkdnYaU zFN2rl9dfN/PHy+TVc0aa61vbzL1CCLRnP7CcMFndKiY6RCO3kTRa7hfc5DlDU+2V6uLcGAhz5cg q1L+f6D6BVBLAwQUAAAACACHTuJAWiG32SwCAAAzBAAADgAAAGRycy9lMm9Eb2MueG1srVPLjtMw FN0j8Q+W9zRppqFt1HQ0TFWENDykgQ9wHaexiH2N7TYpHwB/wIoNe76r38G10xmqspkFWUR27s25 5xwfL6571ZK9sE6CLul4lFIiNIdK6m1JP31cv5hR4jzTFWtBi5IehKPXy+fPFp0pRAYNtJWwBEG0 KzpT0sZ7UySJ441QzI3ACI3FGqxiHrd2m1SWdYiu2iRL05dJB7YyFrhwDr+uhiI9IdqnAEJdSy5W wHdKaD+gWtEyj5JcI42jy8i2rgX37+vaCU/akqJSH984BNeb8E6WC1ZsLTON5CcK7CkULjQpJjUO fYRaMc/Izsp/oJTkFhzUfsRBJYOQ6AiqGKcX3tw3zIioBa125tF09/9g+bv9B0tkVdKcEs0UHvjx x/fjz9/HX99IFuzpjCuw695gn+9fQY+hiVKduQP+2RENtw3TW3FjLXSNYBXSG4c/k7NfBxwXQDbd W6hwDtt5iEB9bVXwDt0giD6Z5dMpsjkgTHY1y/LhkETvCcdyls7zPMXz49gwvxrnk9iQsOIBx1jn XwtQJCxKajEEcQ7b3zkfeLHioSWM1bCWbRuD0GrSIWiOMy8qSnpMfStVSWdpeKJAVrT6pDNIG0T6 ftOffNtAdUDFFobc4a3DRQP2KyUdZq6k7suOWUFJ+0aja/PxZBJCGjeTfJrhxp5XNucVpjlCldRT MixvfQx2YO7MDbq7llFuOIaByYkrZim6cMp9COv5Pnb9vevLP1BLAwQKAAAAAACHTuJAAAAAAAAA AAAAAAAABgAAAF9yZWxzL1BLAwQUAAAACACHTuJAihRmPNEAAACUAQAACwAAAF9yZWxzLy5yZWxz pZDBasMwDIbvg72D0X1xmsMYo04vo9Br6R7A2IpjGltGMtn69vMOg2X0tqN+oe8T//7wmRa1Ikuk bGDX9aAwO/IxBwPvl+PTCyipNnu7UEYDNxQ4jI8P+zMutrYjmWMR1ShZDMy1lletxc2YrHRUMLfN RJxsbSMHXay72oB66Ptnzb8ZMG6Y6uQN8MkPoC630sx/2Ck6JqGpdo6SpmmK7h5VB7Zlju7INuEb uUazHLAa8CwaB2pZ134EfV+/+6fe00c+47rVfoeM649Xb7ocvwBQSwMEFAAAAAgAh07iQH7m5SD3 AAAA4QEAABMAAABbQ29udGVudF9UeXBlc10ueG1slZFBTsMwEEX3SNzB8hYlTrtACCXpgrRLQKgc YGRPEotkbHlMaG+Pk7YbRJFY2jP/vye73BzGQUwY2Dqq5CovpEDSzljqKvm+32UPUnAEMjA4wkoe keWmvr0p90ePLFKauJJ9jP5RKdY9jsC580hp0rowQkzH0CkP+gM6VOuiuFfaUUSKWZw7ZF022MLn EMX2kK5PJgEHluLptDizKgneD1ZDTKZqIvODkp0JeUouO9xbz3dJQ6pfCfPkOuCce0lPE6xB8Qoh PsOYNJQJrIz7ooBT/nfJbDly5trWasybwE2KveF0sbrWjmvXOP3f8u2SunSr5YPqb1BLAQIUABQA AAAIAIdO4kB+5uUg9wAAAOEBAAATAAAAAAAAAAEAIAAAAJoEAABbQ29udGVudF9UeXBlc10ueG1s UEsBAhQACgAAAAAAh07iQAAAAAAAAAAAAAAAAAYAAAAAAAAAAAAQAAAAfAMAAF9yZWxzL1BLAQIU ABQAAAAIAIdO4kCKFGY80QAAAJQBAAALAAAAAAAAAAEAIAAAAKADAABfcmVscy8ucmVsc1BLAQIU AAoAAAAAAIdO4kAAAAAAAAAAAAAAAAAEAAAAAAAAAAAAEAAAAAAAAABkcnMvUEsBAhQAFAAAAAgA h07iQOafJT7VAAAACAEAAA8AAAAAAAAAAQAgAAAAIgAAAGRycy9kb3ducmV2LnhtbFBLAQIUABQA AAAIAIdO4kBaIbfZLAIAADMEAAAOAAAAAAAAAAEAIAAAACQBAABkcnMvZTJvRG9jLnhtbFBLBQYA AAAABgAGAFkBAADCBQAAAAA= 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4FA76259">
                      <w:pPr>
                        <w:adjustRightInd w:val="0"/>
                        <w:snapToGrid w:val="0"/>
                      </w:pPr>
                      <w:r>
                        <w:rPr>
                          <w:rFonts w:hint="eastAsia" w:ascii="微软雅黑" w:hAnsi="微软雅黑"/>
                          <w:color w:val="4E7282"/>
                          <w:sz w:val="72"/>
                          <w:szCs w:val="5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-431165</wp:posOffset>
                </wp:positionH>
                <wp:positionV relativeFrom="page">
                  <wp:posOffset>6350</wp:posOffset>
                </wp:positionV>
                <wp:extent cx="7526655" cy="10720705"/>
                <wp:effectExtent l="0" t="0" r="17145" b="4445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035" y="81280"/>
                          <a:ext cx="7526655" cy="107207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3.95pt;margin-top:0.5pt;height:844.15pt;width:592.65pt;mso-position-vertical-relative:page;z-index:-251657216;v-text-anchor:middle;mso-width-relative:page;mso-height-relative:page;" fillcolor="#FFFFFF [3212]" filled="t" stroked="f" coordsize="21600,21600" o:gfxdata="UEsDBAoAAAAAAIdO4kAAAAAAAAAAAAAAAAAEAAAAZHJzL1BLAwQUAAAACACHTuJA51PPJdYAAAAL AQAADwAAAGRycy9kb3ducmV2LnhtbE2PwW7CMBBE75X6D9ZW6g3sAAqQxkFqparnAuLsxEsSEa8j 20D6911O7W1HbzQ7U+4mN4gbhth70pDNFQikxtueWg3Hw+dsAyImQ9YMnlDDD0bYVc9PpSmsv9M3 3vapFRxCsTAaupTGQsrYdOhMnPsRidnZB2cSy9BKG8ydw90gF0rl0pme+ENnRvzosLnsr06DTF94 OUyLEy3VytTv4Xw8jVLr15dMvYFIOKU/Mzzqc3WouFPtr2SjGDTM8vWWrQx40oNn2XoFouYr32yX IKtS/t9Q/QJQSwMEFAAAAAgAh07iQPy2AAFoAgAAwAQAAA4AAABkcnMvZTJvRG9jLnhtbK1UzW4T MRC+I/EOlu90NyFJS9RNFTUKQqpopYA4O15v1pL/sJ1syssgceMheBzEa/DZu/2hcOiBHJyxZ/J9 M9/M5PziqBU5CB+kNRUdnZSUCMNtLc2uoh8/rF+dURIiMzVT1oiK3opALxYvX5x3bi7GtrWqFp4A xIR55yraxujmRRF4KzQLJ9YJA2djvWYRV78ras86oGtVjMtyVnTW185bLkLA66p30gHRPwfQNo3k YmX5XgsTe1QvFIsoKbTSBbrI2TaN4PG6aYKIRFUUlcZ8ggT2Np3F4pzNd565VvIhBfacFJ7UpJk0 IL2HWrHIyN7Lv6C05N4G28QTbnXRF5IVQRWj8ok2m5Y5kWuB1MHdix7+Hyx/f7jxRNaYhBElhml0 /NfX7z9/fCN4gDqdC3MEbdyNH24BZir12HidvlEEOVZ0PCtfTym5rejZaHw2KCuOkXA4T6fj2WwK N4d/VJ6Oy9NymuCLBxznQ3wrrCbJqKhH77Kk7HAVYh96F5Jog1WyXkul8sXvtpfKkwNDn9f5M6D/ EaYM6ZDpdFKi/5xhehtMDUztoEAwO0qY2mEtePSZ29jEAHI2T9wrFtqeI8MOFMqgjqRTr0yytra+ ha7e9gMXHF9L/P6KhXjDPCYM/NjBeI2jURZJ2cGipLX+y7/eUzwaDy8lHSYWCX/eMy8oUe8MRuLN aDJJI54vkyk0psQ/9mwfe8xeX1qIha4ju2ym+KjuzMZb/QmrukyscDHDwd1LM1wuY79JWHYulssc hrF2LF6ZjeMJPCln7HIfbSNzEx/UGUTDYOcxGJYwbc7je456+ONZ/AZQSwMECgAAAAAAh07iQAAA AAAAAAAAAAAAAAYAAABfcmVscy9QSwMEFAAAAAgAh07iQIoUZjzRAAAAlAEAAAsAAABfcmVscy8u cmVsc6WQwWrDMAyG74O9g9F9cZrDGKNOL6PQa+kewNiKYxpbRjLZ+vbzDoNl9LajfqHvE//+8JkW tSJLpGxg1/WgMDvyMQcD75fj0wsoqTZ7u1BGAzcUOIyPD/szLra2I5ljEdUoWQzMtZZXrcXNmKx0 VDC3zUScbG0jB12su9qAeuj7Z82/GTBumOrkDfDJD6Aut9LMf9gpOiahqXaOkqZpiu4eVQe2ZY7u yDbhG7lGsxywGvAsGgdqWdd+BH1fv/un3tNHPuO61X6HjOuPV2+6HL8AUEsDBBQAAAAIAIdO4kB+ 5uUg9wAAAOEBAAATAAAAW0NvbnRlbnRfVHlwZXNdLnhtbJWRQU7DMBBF90jcwfIWJU67QAgl6YK0 S0CoHGBkTxKLZGx5TGhvj5O2G0SRWNoz/78nu9wcxkFMGNg6quQqL6RA0s5Y6ir5vt9lD1JwBDIw OMJKHpHlpr69KfdHjyxSmriSfYz+USnWPY7AufNIadK6MEJMx9ApD/oDOlTrorhX2lFEilmcO2Rd NtjC5xDF9pCuTyYBB5bi6bQ4syoJ3g9WQ0ymaiLzg5KdCXlKLjvcW893SUOqXwnz5DrgnHtJTxOs QfEKIT7DmDSUCayM+6KAU/53yWw5cuba1mrMm8BNir3hdLG61o5r1zj93/Ltkrp0q+WD6m9QSwEC FAAUAAAACACHTuJAfublIPcAAADhAQAAEwAAAAAAAAABACAAAADXBAAAW0NvbnRlbnRfVHlwZXNd LnhtbFBLAQIUAAoAAAAAAIdO4kAAAAAAAAAAAAAAAAAGAAAAAAAAAAAAEAAAALkDAABfcmVscy9Q SwECFAAUAAAACACHTuJAihRmPNEAAACUAQAACwAAAAAAAAABACAAAADdAwAAX3JlbHMvLnJlbHNQ SwECFAAKAAAAAACHTuJAAAAAAAAAAAAAAAAABAAAAAAAAAAAABAAAAAAAAAAZHJzL1BLAQIUABQA AAAIAIdO4kDnU88l1gAAAAsBAAAPAAAAAAAAAAEAIAAAACIAAABkcnMvZG93bnJldi54bWxQSwEC FAAUAAAACACHTuJA/LYAAWgCAADABAAADgAAAAAAAAABACAAAAAlAQAAZHJzL2Uyb0RvYy54bWxQ SwUGAAAAAAYABgBZAQAA/wUAAAAA 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bookmarkEnd w:id="0"/>
      <w: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3" o:spid="_x0000_s1026" o:spt="100" style="position:absolute;left:0pt;margin-left:418.5pt;margin-top:32.25pt;height:22.65pt;width:22.15pt;mso-position-vertical-relative:page;z-index:-251652096;mso-width-relative:page;mso-height-relative:page;" fillcolor="#C19F67" filled="t" stroked="f" coordsize="192,196" o:gfxdata="UEsDBAoAAAAAAIdO4kAAAAAAAAAAAAAAAAAEAAAAZHJzL1BLAwQUAAAACACHTuJACaSEkdgAAAAK AQAADwAAAGRycy9kb3ducmV2LnhtbE2PQU7DMBBF90jcwRokNhW1Q6GYEKcLSsQSpXAAN544EbEd xW4aOD3DCpajefr//WK3uIHNOMU+eAXZWgBD3wTTe6vg4726kcBi0t7oIXhU8IURduXlRaFzE86+ xvmQLKMQH3OtoEtpzDmPTYdOx3UY0dOvDZPTic7JcjPpM4W7gd8KseVO954aOj3ic4fN5+HkFLTf r4vb1xXW7Zu2dv+ymqp5pdT1VSaegCVc0h8Mv/qkDiU5HcPJm8gGBXLzQFuSgu3dPTACpMw2wI5E ikcJvCz4/wnlD1BLAwQUAAAACACHTuJA6jnmtpAIAADFKQAADgAAAGRycy9lMm9Eb2MueG1szVrb jts4En0fYP9B8OMAG4uyro10BjOdzWKA7EyAZD5ALcttY23JK6nbnfn6PUVSctGt6qaBeZiXpE0X D+scksUqmu9/ej7sg6e663dtc7tQ78JFUDdVu941D7eLP759+me+CPqhbNblvm3q28X3ul/89OEf P7w/HW/qqN22+3XdBQBp+pvT8XaxHYbjzXLZV9v6UPbv2mPd4MtN2x3KAR+7h+W6K09AP+yXURim y1PbrY9dW9V9j9aP5suFRex8ANvNZlfVH9vq8VA3g0Ht6n05gFK/3R37xQft7WZTV8Pvm01fD8H+ dgGmg/4Xg+Dve/p3+eF9efPQlcftrrIulD4uXHA6lLsGg05QH8uhDB673Quow67q2r7dDO+q9rA0 RLQiYKHCC22+bstjrblA6v44id7/dbDVb09fumC3xkqAJE15wIx/6uqa5i9QK9LndOxvYPb1+KUj hv3xc1v9tw+a9m5bNg/1z/0RKqM/urf/Wu+GL+2uGeCios5Lpzd96IET3J/+064xVPk4tFq35013 IHQoEjzr6fk+TU/9PAQVGqNcrcJkEVT4KsqzNEn0COXN2Ll67Id/160GKp8+94OZ3TX+0nOztgS/ germsMdE/7gMwuAUqCKyK2EyAZ3JpMiDLWzSS5uI26TzOCtmE87DxMwEnszjgPeb/qTcRvAnYzag NO8RQsA0mKBPwUwkfWhJTTgqzeaZKS51Wsx7pLjWMhRXW4Ry9E5zwSsueBYLXnHFVagEKK55kQlQ XPMiFpAc1QWkiKueFPNIERc9F5ZBxEXHJM9ulIhrnglLPOKaF5JPXPI0mdcp4pKLSFxxEclRPBHY ccXT1bxPK654LLBbOYpHAhJXXETiiueST1zxWNjEK664CiUoLnksLM0Vl1yFwjZecc1jYb+suOZK CQsh5qKvBKiYi64SQfWYqx4JWsVcdRULWybmsq8ErWJHdiVBcdkjYVXFXrLHXHbRK0f2UNAq4bLH 0mHFZc+FmJA4qgvHVcJVl8JwwkWPJCQuunQ2JFzzYjUfExKueSwsz4RLLh4NCddcgkq55OLZl3LN JX4p11w6ZVKuuQqF5Zly0UUoLroMxVUXtUq57DKWo7sUrVKuO1Ku2fQuc3SXoDKuuxitMi68kuJx 5igfKcEvrnwiHFyZo3wkhPaMK4/wOHvCZ47wSgjtGRde9IrrrpRAMOfCJ0Jozx3dpbMr57qLUFx2 aTXkXHVpveeO6tLWybnqIpSjugjFVRehHNU51BIV61gelduxYqqeG1sy4a8ARR6VYlRBHdueqjOq n1CDfTMVXnkDK/pWMMYMkLGuJTHe68YQmYzHyu51Y8hIxpktA183hlBkXHgZU+VC1qhNqIh9y2uq TrS5H0llWSo/msryVH5ElWWq/KhSuUC+oyLwoUo1gTb3o0qJvzb3o0rZvTb3oxpZqpEfVcrTCR2p uA/V1bhy/aiuLFUk1V7olioSZy9zSxXJsY85ZcdEFQmwl7mliiTXy9xSRSLrZW6pIln1MrdUYz+q lJES1cSPKqWd2tyPKuWW2tyPKiWQ2tyPKmWJ2tyPKmWCZI5cz0dIyva0uR9Vyui0uR/V1FJFXubl jKWK1MvHnJIvcgbplZe5pYoMysvcUkWW5GVuqSIT8jK3VDM/qpTuEFVkND7olNJocz+qlLdocz+q lJtocz+quaWaO1TNgWlziA7Xw5fX752+fr8nvsgqyoFSj/HP4IS7Y1zIBlv6P9WJx6F9qr+12mI4 3w8XuRXs/HX1eL+rfqn/fGmMytyMpgGomgdN+wPAUbdhrKmNGDhQ7ifTQSFCTT3AQ6No1wHtjje2 Ti67eO4nFwjXFtzzcdDpPtpx3rZ6uW81uAAyi/FiUNMoOb9v+1pre54HS4FqNmgx7fmzwSxjx3wS 1KPVi6+iIgzeILSwlTC16u10HtQs7EyvGj/4lHeZB5paQ1QvcKWYdtmbiw2muofeaCMOZmSm0ez4 a7B5jwl7rpEuLOA3ogQk9JLF6TFizzZaMmZ6vLAL441ZXiO2Cs1qNefS2DqaTlHwbcEtuO4xCzPb eJXjzpqzM4zrF7Y8C1SUtIOmYP+237zH5OJcow1fOFB8J9PpMWK/2ujvtw1Hud4SE7bdJ27wtjEq vBpchS6QWeK4TOKS0x0uJMcltr8utgsKQTZ3Y4BFvcdbDSVcFfnDm8CFnz8dIDto7HhPvzOQ9+bU 8FqNkQktCpk08zMa4Z2IY8tFXIB7e4/qTHuEAonB2+pKYRjeOgrpDz8SdlUeB3VnZGy9YmqnLrMq myU4rlZbAqrQf0fZLoWrgtmtF1vBLAJki9DLa17pdw0K1s60zjbauvuK045+QAS2ybdH/mOjM6DF nnIA9+R3P5m0wekxYZvszI31hUnjznXo29HRrHU3O7OZn9uIi2hN8Qpwt8voudDqpDUv51NMqrBU 9HYyQQsdX0+qXPPRJ5/Wlz456tq802QgKtS5+ARvJuuidRTCxlsv/Is+4wBSs43d5j2H3wBOlwn/ 1dZrYreySMpc350HMEtXIaCy+IefBszsnq/jHNHntovCOx0TYJ0QZctKtXJa8WhG2+Jne98wYq9A FK7+mKf0yxydM67/9nZFnS8f33R/hHf1Gf10o/rUOpXKb8Nbwu4CHQfFeyLOyZ6dVyQWuHUyu1Hr Oc7uq61XLE6LMz5PMltuttHd0C9X/t8unMBFKvz1UTbdAGi/z4+4+na/W3/a7fdU+ffdw/3dvgue Srzlu1PFJ5Pgo4tjtte/RTQtdTMrnFr0OzR6embes9236+94hoZnkHi5tm27PxfBCY8Abxf9/x7L rl4E+18bPGErsHmxHwf9IU4ySn46/s09/6Z5PNy18A0romwqoN4uhvHPu8E8OsSrP5D93Hw9VmRI DtKjOLzu00LYl4j0fJB/1lbn15cf/g9QSwMECgAAAAAAh07iQAAAAAAAAAAAAAAAAAYAAABfcmVs cy9QSwMEFAAAAAgAh07iQIoUZjzRAAAAlAEAAAsAAABfcmVscy8ucmVsc6WQwWrDMAyG74O9g9F9 cZrDGKNOL6PQa+kewNiKYxpbRjLZ+vbzDoNl9LajfqHvE//+8JkWtSJLpGxg1/WgMDvyMQcD75fj 0wsoqTZ7u1BGAzcUOIyPD/szLra2I5ljEdUoWQzMtZZXrcXNmKx0VDC3zUScbG0jB12su9qAeuj7 Z82/GTBumOrkDfDJD6Aut9LMf9gpOiahqXaOkqZpiu4eVQe2ZY7uyDbhG7lGsxywGvAsGgdqWdd+ BH1fv/un3tNHPuO61X6HjOuPV2+6HL8AUEsDBBQAAAAIAIdO4kB+5uUg9wAAAOEBAAATAAAAW0Nv bnRlbnRfVHlwZXNdLnhtbJWRQU7DMBBF90jcwfIWJU67QAgl6YK0S0CoHGBkTxKLZGx5TGhvj5O2 G0SRWNoz/78nu9wcxkFMGNg6quQqL6RA0s5Y6ir5vt9lD1JwBDIwOMJKHpHlpr69KfdHjyxSmriS fYz+USnWPY7AufNIadK6MEJMx9ApD/oDOlTrorhX2lFEilmcO2RdNtjC5xDF9pCuTyYBB5bi6bQ4 syoJ3g9WQ0ymaiLzg5KdCXlKLjvcW893SUOqXwnz5DrgnHtJTxOsQfEKIT7DmDSUCayM+6KAU/53 yWw5cuba1mrMm8BNir3hdLG61o5r1zj93/Ltkrp0q+WD6m9QSwECFAAUAAAACACHTuJAfublIPcA AADhAQAAEwAAAAAAAAABACAAAAABCwAAW0NvbnRlbnRfVHlwZXNdLnhtbFBLAQIUAAoAAAAAAIdO 4kAAAAAAAAAAAAAAAAAGAAAAAAAAAAAAEAAAAOMJAABfcmVscy9QSwECFAAUAAAACACHTuJAihRm PNEAAACUAQAACwAAAAAAAAABACAAAAAHCgAAX3JlbHMvLnJlbHNQSwECFAAKAAAAAACHTuJAAAAA AAAAAAAAAAAABAAAAAAAAAAAABAAAAAAAAAAZHJzL1BLAQIUABQAAAAIAIdO4kAJpISR2AAAAAoB AAAPAAAAAAAAAAEAIAAAACIAAABkcnMvZG93bnJldi54bWxQSwECFAAUAAAACACHTuJA6jnmtpAI AADFKQAADgAAAAAAAAABACAAAAAnAQAAZHJzL2Uyb0RvYy54bWxQSwUGAAAAAAYABgBZAQAAKQwA AAAA 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v:path o:connectlocs="0,143827;140652,0;281305,143827;140652,287655;0,143827;244676,101266;244676,101266;246141,108604;147978,142359;137722,142359;86442,126215;143582,102733;145047,95395;145047,95395;139187,92460;71791,120345;71791,121813;58605,151165;64465,159971;60070,168777;45419,223079;29302,214273;49814,170244;42488,159971;49814,149698;61535,117410;38093,108604;38093,101266;136257,66043;147978,66043;244676,101266;137722,155568;137722,155568;147978,155568;210978,135021;210978,168777;205118,177582;80582,180518;76186,174647;80582,162906;74721,151165;74721,135021;137722,155568;137722,155568;137722,155568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53.75pt;margin-top:32.25pt;height:22.65pt;width:22.05pt;mso-position-vertical-relative:page;z-index:-251653120;mso-width-relative:page;mso-height-relative:page;" fillcolor="#C19F67" filled="t" stroked="f" coordsize="191,196" o:gfxdata="UEsDBAoAAAAAAIdO4kAAAAAAAAAAAAAAAAAEAAAAZHJzL1BLAwQUAAAACACHTuJAiQlcNtoAAAAK AQAADwAAAGRycy9kb3ducmV2LnhtbE2PwU7DMAyG70i8Q2QkbiwpYmUtTXeAgRATBwZCHL3WtN2a pErSdXt7zAlOluVP//+5WB5NLw7kQ+eshmSmQJCtXN3ZRsPH++PVAkSIaGvsnSUNJwqwLM/PCsxr N9k3OmxiIzjEhhw1tDEOuZShaslgmLmBLN++nTcYefWNrD1OHG56ea1UKg12lhtaHOi+pWq/GQ2X fK1OPrw+jy8Bp2G12++ePtcPWl9eJOoORKRj/IPhV5/VoWSnrRttHUSvIVO3c0Y1pDc8GcjmSQpi y6TKFiDLQv5/ofwBUEsDBBQAAAAIAIdO4kAF+Q4i0QkAAJM1AAAOAAAAZHJzL2Uyb0RvYy54bWzF W12P27oRfS/Q/yD4sUBj0ZYteZHNRbtpigJpGyDpD9DK8tqoLbmS9iP3198ZckQNtRp7XBToS2LT w8M5h6Mhh1x9/OXtdIxeyqY91NX9zHyIZ1FZFfX2UD3dz/7148sfs1nUdnm1zY91Vd7Pfpbt7JdP v//dx9fzXbmo9/VxWzYRgFTt3ev5frbvuvPdfN4W+/KUtx/qc1nBj7u6OeUdfG2e5tsmfwX003G+ iOP1/LVutuemLsq2hdbP7scZITYawHq3OxTl57p4PpVV51Cb8ph3QKndH87t7JP1drcri+6fu11b dtHxfgZMO/svDAKfH/Hf+aeP+d1Tk5/3h4JcyDUujDid8kMFg3qoz3mXR8/N4R3U6VA0dVvvug9F fZo7IlYRYGHikTbf9/m5tFxA6vbsRW//d7DFP16+NdFhez/bzKIqP8GEf2nKEqcv2qA6r+f2Doy+ n781yK89f62Lf7dRVT/s8+qp/FN7Bo0hjqB3/ZftoftWH6oOHDTYeR70xi8t4ESPr3+vtzBS/tzV VrW3XXNCdNAjerOT89NPTvnWRQU0LrI4Xq5mUQE/LbJ0vVrZEfK7vnPx3HZ/LWsLlL98bTs3t1v4 ZGdmS/x+wNzvTkeY5j/Mozh6jczGOguT502AjjfZZNEebNYUK95mwW3W0zhLZhNPwyTMBDyZxgHe V/1ZcxvBn5TZAKVpjyAB+MEEfSBYvImkj+E6Z8k0McOVNvFq2iPDtRahuNgm3ghQXO8sE7ziehuz FKC44iZeCFiB5iIWFx11mA5LrrtIccGFF7EWKuUXXHmR4yKU3kzrtdBIvwikjyUoLr0UEItAeSm2 Flz5VJjEBRd+LcTDMtDdpNNzuOS6i1CB7IkExWUXobjqZiUkGMys/oleCxlvyVWXobjs8IRNJs8l V90YIV0tuewmFnRPQt2FlJVw3WWsQHgjYXHhN0KmSQLhpUc64cJLGTnhwmdCjCZcdxGJ655upkM0 4bJL9FZcdQlppRJ9xUVPhZVixTUX52/FRU+E6YOtwxDsUoSuuOYiEtd8LQTCimueLKc1X3HNpWd5 HWguxMGaay4icclxJZlcb9ZccxGKS26MkKvWXHMRimtujLA6r7noK2FbteaiGyOkvTVXPRF2H2mg uuBUylUXkbjq0lqTctEleikXXUTSaJ5yzTNBp5RLLs1eyiUXkbjiK2kHyhXPhCcm44qvFtPrTMYV N7EQnFkguQTFJRcfmYxrLvLjmstQGtEzLrq4Jmdc9Y1AcMNVN9LaB8XSkDxNLKzvm0B3EYvrLu6z N6Hwwt54w4U3RsjFUMYN3ksbxw0XXobiymfCUrPhwosMTcyll7BMrJIedumMo7RywQrKrKSQMDHX XsYKtE+Ep9rEXPxEWOfhIWWOYURPbiAh8rgZZNzJFQweLm4mogXFqvgYwTrC0aQ0b4J69QKaagoM n4ILYHwOxPk0fAougPE54GBzPCWhE5V83x+yFG8VtcGnCM6F8PQGD13OdYsHOnjkAsc2P9yhUH4H VvirYAzhi8ZLOt+5bAzioHF/GHTZGMijcapChvhCY3sKBrQvI2P8oDUECJ57XTUnjkZHEkPAouto 4iRbcx1RQ0yNjioeLyA6HCBoqOIJgjXXUcVDAmuuo7ogqlDrq5whqlDPa8yxokdnoGZXmfeRq6O6 JKpQe6vQiepSRxUrbOu7jioW0WgOZbLGmYSoJjqqWAtbdB1VrHetuY5qQlShbtX4jpUrokNxqjIn qlCAqsyJqj+fvpw4sMy0zuioYi1pzXVUsWBEc6gJNb6viSrUfSpzogq1ncqcqEL9pjInqlCjacyx SkOqUIipzIkqVFsqc6Ka6qhiUWWd0VHFysma66hmRBUqII3vWAMhOlQ5KnOiCpWMypyoZjqqWK9Y Z3RUsSZBc3dFc3VdxbLDmuuoYmVhzXVUsXiw5jqqG6IKNYBGSFsEIDzu83UdiC3u5XUdiC9cCig7 EGPclOtGIM6471Z1GDZOStK4t7YqafdOfvNklKT99skEpF3w0T63gVvP8Z1yY++UH5E37HzzDrfH /cfoFa5EsXTe4/9ruzk+1S/lj9padMO1J0SNE274uXh+PBR/Ln99bwzrqhvNAsBijNLQrfbZtlHM 2jZkEECF31wHg6e/YxTrOjSG4/Wt3uUQL/xG6KgBABk482We94P6a9bAeWpVuU8ajIBcFhkN6hol 5491W1oPh3lwTmXuIRqeocFginFoDoFhp+VKq394rk5XD+SC28O7xxAOHLjKlHupVSVn2OUyvD14 wLkdnsyr7tszgaFPPwCKa8PEpRGhWcVAB/V+BJ8sFBx6Z20KG6BcpqJ0LjQrOWig+hH6ORuWkasU 8AAUZ8F18UBBpE+3vvdffHBSR8JvLi8/N4F1P/ZkI9w5WO89cPgYht8oDQVdevQQyLfixRqIcws8 3mj5Lh4Ib8Ow1Wb46db3cgZzR94rgMbwEBRuWQnlCL+F8K7LNJBvpcWSbUEChyfxwz4C1NBMyXvY 5ChGCPoIUOPmYZ+mHgAOnfkqRlkL1lyxVTfBCqDee9rduzFV6FQ+hF6mbtV3GvTYQaMKO+gxCTNq vCVwCJy6TAP51j53+a3x1UnFOzWbBINFc7qVjktueKqCHr2XlxqHuveq5wQD5TuLO9oJubTlB3SJ /oZcdh2mxw6S8/toEdcFe0bvsyV0vLwwhOb94EJrkOff+xQo+18sDXR0CidK6uRKXUY7abxYAAng r0HYDNrrBt+q9P46UC8ZnTq4MVXoNMNwPMe8pEangcd2C+ANwlyHGWHfEMNBZE7C9I14qcxDMVy/ wm8uXoIekzCjRjjx0wYLYYe1Eu3VLjSq5vI6TO+3vZEDUdyIKnC4PbY6hk72z6hTYIB3S88NumiA xvBSuMhpiXZZcKbk5utKWgrM/ejTrSQPXmJqY6GXlPr4AUKod8231GI9lLsI8lB9LXaxWRcWKqh+ YF/a3lAN074vdJU2PONquLfV7xA0QN77fguqn+Ie3kXFNFDfSku+D84wNYXfXKIKekzCjBqNy/Oq mSXw0QkLXfvAPTNfMMJWHTxtzS4B9d4b/JNKSFc0qgofbVkfD9U3j9blsPm2ES5CjQeWpvf/krSI 9aRPoAGeeNqrb3/0aYUZXspo6+Nh++VwPOKRZ9s8PT4cm+glhzdzHszmi78VCsyO9g8Fqhq7uUyJ Lfa9EnyVxL2f8lhvf8JrJfBSE7yJsq+bX2fRK7zScz9r//OcN+UsOv6tgldSNibBMO3sl2SV4kV2 w3955L9Uz6eHGnyDwMirAlDvZ13/8aFzrxDBOzxA9mv1/VygITqIL7nAuzpWCHqvCF8G4t+t1fAu 1affAFBLAwQKAAAAAACHTuJAAAAAAAAAAAAAAAAABgAAAF9yZWxzL1BLAwQUAAAACACHTuJAihRm PNEAAACUAQAACwAAAF9yZWxzLy5yZWxzpZDBasMwDIbvg72D0X1xmsMYo04vo9Br6R7A2IpjGltG Mtn69vMOg2X0tqN+oe8T//7wmRa1IkukbGDX9aAwO/IxBwPvl+PTCyipNnu7UEYDNxQ4jI8P+zMu trYjmWMR1ShZDMy1lletxc2YrHRUMLfNRJxsbSMHXay72oB66Ptnzb8ZMG6Y6uQN8MkPoC630sx/ 2Ck6JqGpdo6SpmmK7h5VB7Zlju7INuEbuUazHLAa8CwaB2pZ134EfV+/+6fe00c+47rVfoeM649X b7ocvwBQSwMEFAAAAAgAh07iQH7m5SD3AAAA4QEAABMAAABbQ29udGVudF9UeXBlc10ueG1slZFB TsMwEEX3SNzB8hYlTrtACCXpgrRLQKgcYGRPEotkbHlMaG+Pk7YbRJFY2jP/vye73BzGQUwY2Dqq 5CovpEDSzljqKvm+32UPUnAEMjA4wkoekeWmvr0p90ePLFKauJJ9jP5RKdY9jsC580hp0rowQkzH 0CkP+gM6VOuiuFfaUUSKWZw7ZF022MLnEMX2kK5PJgEHluLptDizKgneD1ZDTKZqIvODkp0JeUou O9xbz3dJQ6pfCfPkOuCce0lPE6xB8QohPsOYNJQJrIz7ooBT/nfJbDly5trWasybwE2KveF0sbrW jmvXOP3f8u2SunSr5YPqb1BLAQIUABQAAAAIAIdO4kB+5uUg9wAAAOEBAAATAAAAAAAAAAEAIAAA AEQMAABbQ29udGVudF9UeXBlc10ueG1sUEsBAhQACgAAAAAAh07iQAAAAAAAAAAAAAAAAAYAAAAA AAAAAAAQAAAAJgsAAF9yZWxzL1BLAQIUABQAAAAIAIdO4kCKFGY80QAAAJQBAAALAAAAAAAAAAEA IAAAAEoLAABfcmVscy8ucmVsc1BLAQIUAAoAAAAAAIdO4kAAAAAAAAAAAAAAAAAEAAAAAAAAAAAA EAAAAAAAAABkcnMvUEsBAhQAFAAAAAgAh07iQIkJXDbaAAAACgEAAA8AAAAAAAAAAQAgAAAAIgAA AGRycy9kb3ducmV2LnhtbFBLAQIUABQAAAAIAIdO4kAF+Q4i0QkAAJM1AAAOAAAAAAAAAAEAIAAA ACkBAABkcnMvZTJvRG9jLnhtbFBLBQYAAAAABgAGAFkBAABsDQAAAAA= 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<v:path o:connectlocs="0,143827;140750,0;280035,143827;140750,287655;0,143827;123156,154100;123156,159971;129021,165841;149547,165841;153945,159971;153945,154100;149547,148230;129021,148230;123156,154100;105562,92460;171539,92460;215524,92460;221388,99798;221388,129151;170073,151165;161276,151165;161276,145295;153945,140892;120224,140892;115825,145295;115825,151165;108495,151165;58646,129151;58646,101266;63044,92460;105562,92460;159810,92460;171539,92460;173005,73381;162742,66043;114359,66043;105562,73381;105562,92460;118758,92460;118758,82187;121690,76316;156878,76316;159810,82187;159810,92460;221388,135021;161276,158503;161276,165841;153945,174647;123156,174647;117292,165841;117292,158503;58646,135021;58646,214273;64510,221611;212592,221611;221388,212805;221388,135021;221388,135021;221388,1350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89pt;margin-top:32.25pt;height:22.65pt;width:22.65pt;mso-position-vertical-relative:page;z-index:-251654144;mso-width-relative:page;mso-height-relative:page;" fillcolor="#C19F67" filled="t" stroked="f" coordsize="264,264" o:gfxdata="UEsDBAoAAAAAAIdO4kAAAAAAAAAAAAAAAAAEAAAAZHJzL1BLAwQUAAAACACHTuJALXWre9kAAAAL AQAADwAAAGRycy9kb3ducmV2LnhtbE2PzW7CMBCE75X6DtZW6q3YgUKTNA6if5f20gISVxNv44h4 HcWGwNvXOdHbrGY0+02xPNuWnbD3jSMJyUQAQ6qcbqiWsN18PKTAfFCkVesIJVzQw7K8vSlUrt1A P3hah5rFEvK5kmBC6HLOfWXQKj9xHVL0fl1vVYhnX3PdqyGW25ZPhVhwqxqKH4zq8NVgdVgfrYSv ITFv74neis/MfO+QNy8rcZHy/i4Rz8ACnsM1DCN+RIcyMu3dkbRnrYTsKY1bgoTF4xzYGBDT2QzY flRZCrws+P8N5R9QSwMEFAAAAAgAh07iQH4fFocBCgAA/DIAAA4AAABkcnMvZTJvRG9jLnhtbK1b 3Y7byg2+L9B3EHxZoLFGtv4W2Ry0m6YokLYBkj6AVpbXRm3JlbQ/OU9/yBlK4mjFYxroza5Nczj8 Po5GJEf6+Mvb+RS8VG13bOr7lfkQroKqLpvdsX66X/3nx5c/Z6ug64t6V5yaurpf/ay61S+f/viH j6+XuypqDs1pV7UBGKm7u9fL/erQ95e79borD9W56D40l6qGH/dNey56+No+rXdt8QrWz6d1FIbJ +rVpd5e2KauuA+ln9+OKLLYag81+fyyrz035fK7q3lltq1PRA6TucLx0q0/W2/2+Kvt/7/dd1Qen +xUg7e1fmAQ+P+Lf9aePxd1TW1wOx5JcKDQuzDCdi2MNk46mPhd9ETy3x3emzseybbpm338om/Pa AbGMAAoTzrj5figulcUCVHeXkfTu/2e2/NfLtzY47u5XW4h7XZwh4l/aqsL4BTnS83rp7kDr++Vb iwC7y9em/G8X1M3Doaifqr90FyAZFhKMbv62O/bfmmPdg4cGB6+90filAzvB4+s/mx3MVDz3jaXt bd+e0ToQErzZ6Pwco1O99UEJwihLkzheBSX8RJ9xhuJuGFw+d/3fq8YaKl6+dr0L7g4+2dDsCN8P CP7+fII4/2kdhMFrECVbWgijCsAZVcwmCg5LStFMadHShimFy3a2TAV8WfYIkF/3KJkpLXqUMiWc bhEbrIZxOoGjnKmIHBlOtjHpMjjD+Y7zZZeMx7fJBFOccNEUp9xIlBvOuWjK41w0xUkXTXHSTSJx xXlPhCUVebRLpiJOe2KWaY882kVTnHazEUIY+bwLCCPOu9lKfnnEp9Hycog48WabCBg95lNhaUWc ebMVqN941Eu2NhrqNx71abIMccOpj4W9auMzL2wyG878Nl0ma8OJz3PBKc67aInTnks+cdYlS1tO ehYv+7TlnMfCstpyzjMjWOKUSxfOllOeCetzyxkX19SWUy46xSk3SbYcPbzPjzt7JnC+5ZybVLhH xJx0EwkIY856ZATaY067iYSdIea8RyZehhhz4nH/WLwNYi4xEiH7xZk30tUce9SLfHHqjRTG2OM+ EXbSxONespVw7vE+t3ivTzzuU+HqSTj3JhH2GUilJlalSzrh1MumOPX5ZjmKice86BVnXjTlEy9s 7yknXjKVct6l/SHltIuWOOuiJY904TaRctKlFCTlnJtQ2B5STrpoinNuQmFVpZx0yVTGORdNZR7p QvgyTrpsirMuZjMZp92EAu8Z513MZjKfeOGumnHixWwm85iHXXJx/8s482Yr7KW5R70R9uWcUy/y lXvci7Y491J+m3vUi6Y49dLiyn3mhbtF7jEv7fC5xzzsRovM5x7zki0TetRLxkzocS9b88iHknbR NRNy9qNws3zHgJ2BbfNmI1SIcH0xtd+xpgqBCVUxMKEXhFAIqAnFKEBP4WnoGhSHoZFQvtXUSYBP AfQ+sEOBjYVL02HTAtsK0Jr44RofxR1o4a+CMkQDlTe2S3JNGchG5VilDFyicqpSBqpQ2XZ6APbv +4y1PGpDte46L1fUCaPRgTSEEqpulXXCaXRADSE1OqhYPyNUqJA1zmCNbNV1ULEMtuo6qBFBhVpW 5QxBhXJVo471KjoDFalKfVi5OqhYd1rrOqhYW1p1HdQNQd3ooGKViNahENRAxVLQquugYr1n1XVQ saaz6jqoWLdZdR1UrM1QHaovDVQsv6y6DipWWFZdBzUmqFAmqZwhqFAJadSxFEJnoNhRqRNUqGdU 6gQVahaVOkGFukSlTlATHVQsPhAq1Bca61hhWHUd1JSgQqWgsk5QoRpQqRNUyPg16pjzo++Q1avU CWqmg4qpu7Wug4rZuVXXQcUE3KrroGKOjeqQRWugYhpt1XVQMVW26jqomA5bdR1UzHitug6qTWpR H9NWDVgTElrMTHUDCC8mn7oBhBjzS90AwowpJBvg8ifKEVs4FZsfOrb20PERx0DWWPSYWg4fg1c4 1cLmycH9R/m5eal+NFajn47F4KiFZp1+L58fj+Vfq1/fa7s9FKazFrC3BOzTuaeTob1RiBg8W/43 NyLCtH5uxjoPQn/CQTo57Rv0v5F5pAEs4TSOKuv7MCuaZOLBfRKrABANM0vuKpzN6oSi+6emq6wz UyyIVchLEYSjA7yaFJYwG8pPffY0UhVgQ2nYzDy2eUcfhzUCbUIm1Zn3hiwbWpYqzbsrdOY9tv4W vHdSSAogLkrzNMTuSJOf16U3mYfeDV+25L2BsmdJPGW0Vy9HOCm0RMDpwaIpl+3OcUEn6maGDKS4 nrNu/UAjyhNT2kFiHUnYeIRgvjPlttr5xOkgviHKw5gZ4SSeRYekU0p5PQo0JM58LpyncNjAiSO0 kHWDVEkQNGaAICgDuCHIG610trbcFbwd72fXvd+Sed8QHhDjpJ4U21ejUOU8JQkzMy7iM+HNnmPr cfRmWOSUgPlkYSMWNKeK6CorkEzaEd6qxzYzmvE4IeEN6wUb0WDGX3cknG0Kg9Rd3yrGxyE2Qxlp cXMafyMl3+HEUL0ahyFQj7DVOEwK1z+XupDCKaLaPDZbgRsDaTczZDt2KIYFyMXUfIEjPPUEJnKR jVxvauDH4JMHMEM02yPwIQIrHjPKq0tnTEtcf2qcYeOZGsWwGbsZbsCAh6ELdCS0k/orC44unfYN YTBUg5nUpt6js2P0/RvmIJ5q2essDUvGlcvTDLRQAQuP9DiDfikZPGBCluCQk5vCI6wlsVsApK26 1Ax1ZuYz0LKciakau2UCf8jAkSClNeHQqvzPhyFeNK9I9ffdwVDk3bhICiBYUEh4wybqjRiZcYCc mUWhjheeBo9mFoU8PdXZpqzA38jwJAfWpL8726OWUaqy7g8ZXJekdFccS9nrFy2Vf3M/uaFpUie9 JR0n87P9i6RmtmMP4lvy5WHMLF8OhxTUuxDgXNftFLfky+MYb33bAyzcdOChH7bsx/uaS6N1IcYn Jq0pLw1BdpzY3zjxScZpYuUMtEPOcn6qaw00xzmGQXxLHIYxs5CSeBZ/kt6ykGjIbJ0qpO8Jkut8 umin9OZKoU8pNemP1wklAHMxPpqDgbvlru2PGWdQid8j97YD6m3QaYGBLipfA3ReYvxdfcyEpgae Z3OxHUI9qQjOmfkMknho3YwtwuszDHGYOTtcVzNo76Lse+1/I5b8MWMcVOL3caAVCD9g59BWjWML 0WpPD793zem4+3I8nbB12LVPjw+nNngp4BWIB5N/cakWDPHUTvawum5wGDAOP6PEPr+Pj+y79wAe m91PeHwf3h6BJ/4PTfvrKniFdyfuV93/nou2WgWnf9Tw6H8O5TpEpLdftnGKh6kt/+WR/1I/nx8a 8A02tKIuwer9qh8+PvTuXQ14WQLAfq2/X0pURAfxZQJ4KcK6Si9w4FsX/LvVml5a+fQbUEsDBAoA AAAAAIdO4kAAAAAAAAAAAAAAAAAGAAAAX3JlbHMvUEsDBBQAAAAIAIdO4kCKFGY80QAAAJQBAAAL AAAAX3JlbHMvLnJlbHOlkMFqwzAMhu+DvYPRfXGawxijTi+j0GvpHsDYimMaW0Yy2fr28w6DZfS2 o36h7xP//vCZFrUiS6RsYNf1oDA78jEHA++X49MLKKk2e7tQRgM3FDiMjw/7My62tiOZYxHVKFkM zLWWV63FzZisdFQwt81EnGxtIwddrLvagHro+2fNvxkwbpjq5A3wyQ+gLrfSzH/YKTomoal2jpKm aYruHlUHtmWO7sg24Ru5RrMcsBrwLBoHalnXfgR9X7/7p97TRz7jutV+h4zrj1dvuhy/AFBLAwQU AAAACACHTuJAfublIPcAAADhAQAAEwAAAFtDb250ZW50X1R5cGVzXS54bWyVkUFOwzAQRfdI3MHy FiVOu0AIJemCtEtAqBxgZE8Si2RseUxob4+TthtEkVjaM/+/J7vcHMZBTBjYOqrkKi+kQNLOWOoq +b7fZQ9ScAQyMDjCSh6R5aa+vSn3R48sUpq4kn2M/lEp1j2OwLnzSGnSujBCTMfQKQ/6AzpU66K4 V9pRRIpZnDtkXTbYwucQxfaQrk8mAQeW4um0OLMqCd4PVkNMpmoi84OSnQl5Si473FvPd0lDql8J 8+Q64Jx7SU8TrEHxCiE+w5g0lAmsjPuigFP+d8lsOXLm2tZqzJvATYq94XSxutaOa9c4/d/y7ZK6 dKvlg+pvUEsBAhQAFAAAAAgAh07iQH7m5SD3AAAA4QEAABMAAAAAAAAAAQAgAAAAcwwAAFtDb250 ZW50X1R5cGVzXS54bWxQSwECFAAKAAAAAACHTuJAAAAAAAAAAAAAAAAABgAAAAAAAAAAABAAAABV CwAAX3JlbHMvUEsBAhQAFAAAAAgAh07iQIoUZjzRAAAAlAEAAAsAAAAAAAAAAQAgAAAAeQsAAF9y ZWxzLy5yZWxzUEsBAhQACgAAAAAAh07iQAAAAAAAAAAAAAAAAAQAAAAAAAAAAAAQAAAAAAAAAGRy cy9QSwECFAAUAAAACACHTuJALXWre9kAAAALAQAADwAAAAAAAAABACAAAAAiAAAAZHJzL2Rvd25y ZXYueG1sUEsBAhQAFAAAAAgAh07iQH4fFocBCgAA/DIAAA4AAAAAAAAAAQAgAAAAKAEAAGRycy9l Mm9Eb2MueG1sUEsFBgAAAAAGAAYAWQEAAJsNAAAAAA== " path="m0,132c0,59,59,0,132,0c205,0,264,59,264,132c264,205,205,264,132,264c59,264,0,205,0,132xm117,59c118,59,118,59,118,59c134,59,149,59,164,59c164,59,164,59,164,59c166,59,167,59,167,60c167,61,167,61,167,61c167,87,167,114,167,139c167,140,167,141,167,141c167,144,169,146,172,146c176,146,178,144,178,140c178,114,178,87,178,61c178,58,178,55,176,52c173,48,169,47,164,47c143,47,121,47,99,47c98,47,96,47,94,47c91,47,88,48,85,51c83,54,81,57,81,61c82,87,82,114,82,140c82,149,82,159,81,168c81,170,82,172,84,174c97,186,109,199,122,211c123,213,125,214,127,215c132,217,137,215,141,211c153,199,166,187,178,174c180,173,181,171,181,169c182,167,182,166,181,164c179,162,177,162,175,162c148,162,122,162,94,162c94,162,94,162,93,162c93,161,93,161,93,160c93,128,93,94,93,61c93,61,93,61,93,61c94,59,94,59,96,59c98,59,101,59,104,59c104,59,104,59,105,59c105,59,105,59,105,60c105,87,105,113,105,139c105,140,106,141,106,141c106,144,107,145,109,146c111,147,113,146,115,145c117,144,117,142,117,139c117,113,117,87,117,60c117,59,117,59,117,59xm101,174c121,174,141,174,162,174c162,174,162,174,162,174c152,184,142,194,132,203c132,204,132,204,130,203c121,194,111,184,101,174c101,174,101,174,101,174xe">
                <v:path o:connectlocs="0,143827;143827,0;287655,143827;143827,287655;0,143827;127483,64286;128573,64286;178694,64286;178694,64286;181963,65376;181963,66465;181963,151454;181963,153633;187411,159081;193949,152544;193949,66465;191770,56659;178694,51211;107870,51211;102422,51211;92616,55569;88257,66465;89347,152544;88257,183053;91526,189590;132931,229906;138379,234264;153633,229906;193949,189590;197218,184142;197218,178694;190680,176515;102422,176515;101333,176515;101333,174336;101333,66465;101333,66465;104601,64286;113318,64286;114408,64286;114408,65376;114408,151454;115497,153633;118766,159081;125304,157992;127483,151454;127483,65376;127483,64286;110049,189590;176515,189590;176515,189590;143827,221189;141648,221189;110049,189590;110049,189590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-66675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19050" b="190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876A98F"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4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5pt;margin-top:108.75pt;height:22.35pt;width:534pt;mso-position-vertical-relative:page;z-index:-251649024;mso-width-relative:page;mso-height-relative:page;" coordsize="6781800,284400" o:gfxdata="UEsDBAoAAAAAAIdO4kAAAAAAAAAAAAAAAAAEAAAAZHJzL1BLAwQUAAAACACHTuJAFiziC9kAAAAM AQAADwAAAGRycy9kb3ducmV2LnhtbE2PQUvDQBCF74L/YRnBW7u7kVSJ2RQp6qkItoJ4mybTJDQ7 G7LbpP33bk56ezPv8eabfH2xnRhp8K1jA3qpQBCXrmq5NvC1f1s8gfABucLOMRm4kod1cXuTY1a5 iT9p3IVaxBL2GRpoQugzKX3ZkEW/dD1x9I5usBjiONSyGnCK5baTiVIrabHleKHBnjYNlafd2Rp4 n3B6edCv4/Z03Fx/9unH91aTMfd3Wj2DCHQJf2GY8SM6FJHp4M5cedEZWGiVxqiBRD9GMSdUOqtD XK2SBGSRy/9PFL9QSwMEFAAAAAgAh07iQO8FgoMXBgAAoxUAAA4AAABkcnMvZTJvRG9jLnhtbL1Y S4/cRBC+I/EfWj4ikfFjxvNQdqPVbhIhLRApQYRjr8cztrDdptuzM8s5B7gA4ggSB8TjwpEDKAL+ TF4/g6+73Z727E7sDQmXmbZd1VX19ddVXX3z1ibPyHnMRcqKA8e74TokLiI2T4vlgfPRgzvvThwi KlrMacaK+MC5iIVz6/Dtt26uy1nss4Rl85gTTFKI2bo8cJKqKmeDgYiSOKfiBivjAh8XjOe0wiNf DuacrjF7ng181w0Ha8bnJWdRLATenuiPTj0j7zMhWyzSKD5h0SqPi0rPyuOMVghJJGkpnEPl7WIR R9WHi4WIK5IdOIi0Ur8wgvGZ/B0c3qSzJadlkka1C7SPCzsx5TQtYLSZ6oRWlKx4emmqPI04E2xR 3YhYPtCBKEQQhefuYHOXs1WpYlnO1suyAR0LtYP6K08bfXB+j5N0DiaMHFLQHCv+/PGjp998QfAC 6KzL5QxCd3l5v7zH6xdL/SQD3ix4Lv8RCtkoXC8aXONNRSK8DMcTb+IC8gjf/EkwGaqp6SxKsDqX 1KLk9tWKwyEmgQsDY3YgvWucaR7eLFATfweoiXcZKM0FYHbKok8FKdhxQotlfCRKUBJgqzDa2Gqs m2hMjC+H1vNHoUSlhtYgZEEbOGS7IltooTgaB1OtGEyDcKrWZC+02Oxiy0Dx3xh4P6FlrIgtJLkM Axtgnzx+/OzR109/+u7F338+/etH4muAlXBDQzETYCQ5W7/P5mAtXVVMbcEdRrbiN4xsRe9PxuEo bBEL+K1EdTdmitv0/FRUOlPMMVJrO683S8SKQqRV/BBrsMgzJI93BsRzp4E3GpI18YZu6E/V5EgO u0qf2EouSYg/mbiBIscV0g8924Q39rxR0G3CVuo2gSXYRqF97zZhK+kIOkPBqmztBP7En4677dhK Pe0MbTtu4PayYyt1Q4a8uQ3FDadTr0cotlK3idA2EbgjN3S70bKVeqI1tu344QjppNuOrdTTDo4Y DWQ9LLTFu3YJclozuee6415g2Urd6+HZ+9bzh77v9tmJtlZPpLz29u1MKC35K2wgvy9NDqOJSWvR pqjzGkYEhUqWcJnmSiZkebaTHIqJeUT60tUYWlK6Qxmh2Mq6BiqtHsrIMbayqggIpp9lXQMat4Nr uY1sYFseXksZ+9xWNjW2n9vYwbayKVH9lLEtbeXxtdzGjrOVJ9dSxl6ylafXUpZby9bG87U4tkuy Fss0YWqqc5zEZFuQqbagcgjaAq7agjNpEuSnldwhZkjWOLfV5Zwk8iCrarX8nLPz+AFTgpXcL3X9 V5EY/7cyWdGS1YW8JWskzH+pZzXGgU9tXENjxMx/La7Lqpr4SvEoYyJWkW59q1V1pWz5tJXZMaNL XkvWSJh/45CqXPsd2hHXBWi/+H7/NYc6kdfFoY/nOsXvd6XtuTb/UszBREkv1cs0PJP0tI6dgmXp /E6aZZJYgi/PjjNOzikoO7w9xpGp3hgtsUwl4oJJNUMOGFmX+rQsewwxqzZnG3yUwzM2v8AhmjPd GYsyupNyUZ1SUd2jHKdZxILLAnxNGP/cIWu0ygeO+GxFeeyQ7L0CnYA3RXMHuUo9YcDVYOrh+ID9 ZN4Wq/yYwXnsUJhRQylbZWa44Cz/GJcDR9IcPtEiglGUmwrbUj8cV7p3x/VCFB8dKTE00kDwtLhf RnJyCVbBjtANLFJ5aFex6zDrBzQyOvg339Gg8NQ99fe/v/j12yd/fIlf2dGoEiQXAO1Pr45GL5Hn SqgBtoyybrn9QFeobRtDZ02fM0RrhxokG28PByE0fJoVpkkqsdiyzSFygPxXPeAp6n8muzM6M42P ZGstqLi4n5ju6HZ4/MrEfB1srGmnyTgcjf2rCVl/eWVSol68bkpubzP+L3qCOA09n33184t/fsDv 899+Qdsq17Dm53FRX/yYHHLpasILgmAEnGVhcqcjDKG9ZWEYDnHlg++ShiYr72FglhYv5V6T2ugs K2RJno58SXCZlha4AsQwL+dIUcUSK5Qtcccp80cHbffmU0n7EyoSnXdVqq3ZLTPtTl7V9DU5R6UZ taa4u4Ns63LQflbzbO9WD/8FUEsDBAoAAAAAAIdO4kAAAAAAAAAAAAAAAAAGAAAAX3JlbHMvUEsD BBQAAAAIAIdO4kCKFGY80QAAAJQBAAALAAAAX3JlbHMvLnJlbHOlkMFqwzAMhu+DvYPRfXGawxij Ti+j0GvpHsDYimMaW0Yy2fr28w6DZfS2o36h7xP//vCZFrUiS6RsYNf1oDA78jEHA++X49MLKKk2 e7tQRgM3FDiMjw/7My62tiOZYxHVKFkMzLWWV63FzZisdFQwt81EnGxtIwddrLvagHro+2fNvxkw bpjq5A3wyQ+gLrfSzH/YKTomoal2jpKmaYruHlUHtmWO7sg24Ru5RrMcsBrwLBoHalnXfgR9X7/7 p97TRz7jutV+h4zrj1dvuhy/AFBLAwQUAAAACACHTuJAfublIPcAAADhAQAAEwAAAFtDb250ZW50 X1R5cGVzXS54bWyVkUFOwzAQRfdI3MHyFiVOu0AIJemCtEtAqBxgZE8Si2RseUxob4+TthtEkVja M/+/J7vcHMZBTBjYOqrkKi+kQNLOWOoq+b7fZQ9ScAQyMDjCSh6R5aa+vSn3R48sUpq4kn2M/lEp 1j2OwLnzSGnSujBCTMfQKQ/6AzpU66K4V9pRRIpZnDtkXTbYwucQxfaQrk8mAQeW4um0OLMqCd4P VkNMpmoi84OSnQl5Si473FvPd0lDql8J8+Q64Jx7SU8TrEHxCiE+w5g0lAmsjPuigFP+d8lsOXLm 2tZqzJvATYq94XSxutaOa9c4/d/y7ZK6dKvlg+pvUEsBAhQAFAAAAAgAh07iQH7m5SD3AAAA4QEA ABMAAAAAAAAAAQAgAAAAiQgAAFtDb250ZW50X1R5cGVzXS54bWxQSwECFAAKAAAAAACHTuJAAAAA AAAAAAAAAAAABgAAAAAAAAAAABAAAABrBwAAX3JlbHMvUEsBAhQAFAAAAAgAh07iQIoUZjzRAAAA lAEAAAsAAAAAAAAAAQAgAAAAjwcAAF9yZWxzLy5yZWxzUEsBAhQACgAAAAAAh07iQAAAAAAAAAAA AAAAAAQAAAAAAAAAAAAQAAAAAAAAAGRycy9QSwECFAAUAAAACACHTuJAFiziC9kAAAAMAQAADwAA AAAAAAABACAAAAAiAAAAZHJzL2Rvd25yZXYueG1sUEsBAhQAFAAAAAgAh07iQO8FgoMXBgAAoxUA AA4AAAAAAAAAAQAgAAAAKAEAAGRycy9lMm9Eb2MueG1sUEsFBgAAAAAGAAYAWQEAALEJAAAAAA== 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hZo/fr4AAADb AAAADwAAAGRycy9kb3ducmV2LnhtbEWPQWuDQBSE74X8h+UFemtWE1qCyRpCSEMPUqgWSm4P90VF 9624W43/vlso9DjMzDfM/nA3nRhpcI1lBfEqAkFcWt1wpeCzeH3agnAeWWNnmRTM5OCQLh72mGg7 8QeNua9EgLBLUEHtfZ9I6cqaDLqV7YmDd7ODQR/kUEk94BTgppPrKHqRBhsOCzX2dKqpbPNvo+Ay 4XTcxOcxa2+n+Vo8v39lMSn1uIyjHQhPd/8f/mu/aQXbNfx+CT9Apj9QSwMEFAAAAAgAh07iQDMv BZ47AAAAOQAAABUAAABkcnMvZ3JvdXBzaGFwZXhtbC54bWyzsa/IzVEoSy0qzszPs1Uy1DNQUkjN S85PycxLt1UKDXHTtVBSKC5JzEtJzMnPS7VVqkwtVrK34+UCAFBLAwQKAAAAAACHTuJAAAAAAAAA AAAAAAAABgAAAF9yZWxzL1BLAwQUAAAACACHTuJACS23BNMAAACZAQAACwAAAF9yZWxzLy5yZWxz pZBBSwMxEIXvgv8hzN3NtgcRabY3oddawWtIZrPBTSbMxNX+e1NEcKU3D3OYecz3Hm+3/0yzWpAl Ujaw6XpQmB35mIOBl9PT3QMoqTZ7O1NGA2cU2A+3N7sjzra2J5liEdUoWQxMtZZHrcVNmKx0VDA3 ZSROtraVgy7WvdmAetv395p/M2BYMdXBG+CD34I6nUtz/sNO0TEJjbVzlDSNY3TXqDowvZfnyRZ8 TXNjWQ5YDXiWb0kuUgvZtQF9PcPmnxk8feQjLmv3y5Fx+fHVq0KHL1BLAwQUAAAACACHTuJAVH3o J/4AAADsAQAAEwAAAFtDb250ZW50X1R5cGVzXS54bWyVkctOwzAQRfdI/IPlLUocWCCEmnRBgB0g KB8wsieJRWJbHje0f8+4jw2iSF3aM/eeI3ux3EyjmDGS9a6W12UlBTrtjXV9LT9XT8WdFJTAGRi9 w1pukeSyubxYrLYBSXDaUS2HlMK9UqQHnIBKH9DxpPNxgsTH2KsA+gt6VDdVdau0dwldKlLukM2i xQ7WYxKPG77em0QcSYqH/WJm1RJCGK2GxKZqduYXpTgQSk7udmiwga5YQ6o/CXlyGnDIvfLTRGtQ vEFMLzCxhjKRlPHfLuJc/l+SLScqfNdZjWUbqeXYO85Hq1PtffTrQAME5P5zGc85/JHDR4za/VXz A1BLAQIUABQAAAAIAIdO4kBUfegn/gAAAOwBAAATAAAAAAAAAAEAIAAAAJsCAABbQ29udGVudF9U eXBlc10ueG1sUEsBAhQACgAAAAAAh07iQAAAAAAAAAAAAAAAAAYAAAAAAAAAAAAQAAAAewEAAF9y ZWxzL1BLAQIUABQAAAAIAIdO4kAJLbcE0wAAAJkBAAALAAAAAAAAAAEAIAAAAJ8BAABfcmVscy8u cmVsc1BLAQIUAAoAAAAAAIdO4kAAAAAAAAAAAAAAAAAEAAAAAAAAAAAAEAAAAAAAAABkcnMvUEsB AhQAFAAAAAgAh07iQIWaP36+AAAA2wAAAA8AAAAAAAAAAQAgAAAAIgAAAGRycy9kb3ducmV2Lnht bFBLAQIUABQAAAAIAIdO4kAzLwWeOwAAADkAAAAVAAAAAAAAAAEAIAAAAA0BAABkcnMvZ3JvdXBz aGFwZXhtbC54bWxQSwUGAAAAAAYABgBgAQAAygMAAAAA 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8HOP3rUAAADb AAAADwAAAGRycy9kb3ducmV2LnhtbEVPvQrCMBDeBd8hnOCmaRVEq6mDIDq4+IPz0ZxtbXMpTdT6 9kYQ3O7j+73VujO1eFLrSssK4nEEgjizuuRcweW8Hc1BOI+ssbZMCt7kYJ32eytMtH3xkZ4nn4sQ wi5BBYX3TSKlywoy6Ma2IQ7czbYGfYBtLnWLrxBuajmJopk0WHJoKLChTUFZdXoYBXV3wPu06hb5 Npb6Os12RLhTajiIoyUIT53/i3/uvQ7zJ/D9JRwg0w9QSwMEFAAAAAgAh07iQDMvBZ47AAAAOQAA ABAAAABkcnMvc2hhcGV4bWwueG1ss7GvyM1RKEstKs7Mz7NVMtQzUFJIzUvOT8nMS7dVCg1x07VQ UiguScxLSczJz0u1VapMLVayt+PlAgBQSwMECgAAAAAAh07iQAAAAAAAAAAAAAAAAAYAAABfcmVs cy9QSwMEFAAAAAgAh07iQNVcJijMAAAAjwEAAAsAAABfcmVscy8ucmVsc6WQsWoDMQyG90DfwWjv +ZKhlBBftkLWkEJXYevuTM6Wscw1efu4lEIvZMugQb/Q9wnt9pcwqZmyeI4G1k0LiqJl5+Ng4PP0 8foOSgpGhxNHMnAlgX33stodacJSl2T0SVSlRDEwlpK2WosdKaA0nCjWSc85YKltHnRCe8aB9KZt 33T+z4BuwVQHZyAf3AbU6Zqq+Y4dvM0s3JfGctDc994+omoZMdFXmCoG80DFgMvym9bTmlqgH5vX T5odf8cjzUvxT5hp/vPqxRu7G1BLAwQUAAAACACHTuJAWuMRZvcAAADiAQAAEwAAAFtDb250ZW50 X1R5cGVzXS54bWyVkU1PxCAQhu8m/gcyV9NSPRhjSvdg9ahG1x8wgWlLtgXCYN3999L9uBjXxCPM vM/7BOrVdhrFTJGtdwquywoEOe2Ndb2Cj/VTcQeCEzqDo3ekYEcMq+byol7vArHIaccKhpTCvZSs B5qQSx/I5Unn44QpH2MvA+oN9iRvqupWau8SuVSkhQFN3VKHn2MSj9t8fTCJNDKIh8Pi0qUAQxit xpRN5ezMj5bi2FDm5H6HBxv4KmuA/LVhmZwvOOZe8tNEa0i8YkzPOGUNaSJL479cpLn8G7JYTlz4 rrOayjZym2NvNJ+sztF5wEAZ/V/8+5I7weX+h5pvUEsBAhQAFAAAAAgAh07iQFrjEWb3AAAA4gEA ABMAAAAAAAAAAQAgAAAAhgIAAFtDb250ZW50X1R5cGVzXS54bWxQSwECFAAKAAAAAACHTuJAAAAA AAAAAAAAAAAABgAAAAAAAAAAABAAAABtAQAAX3JlbHMvUEsBAhQAFAAAAAgAh07iQNVcJijMAAAA jwEAAAsAAAAAAAAAAQAgAAAAkQEAAF9yZWxzLy5yZWxzUEsBAhQACgAAAAAAh07iQAAAAAAAAAAA AAAAAAQAAAAAAAAAAAAQAAAAAAAAAGRycy9QSwECFAAUAAAACACHTuJA8HOP3rUAAADbAAAADwAA AAAAAAABACAAAAAiAAAAZHJzL2Rvd25yZXYueG1sUEsBAhQAFAAAAAgAh07iQDMvBZ47AAAAOQAA ABAAAAAAAAAAAQAgAAAABAEAAGRycy9zaGFwZXhtbC54bWxQSwUGAAAAAAYABgBbAQAArgMAAAAA 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6876A98F"/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gSWpHbsAAADb AAAADwAAAGRycy9kb3ducmV2LnhtbEVPTWvCQBC9F/oflin01uymBZHoKiKWBgWp0Yu3ITsmwexs yG6j/ntXEHqbx/uc6fxqWzFQ7xvHGtJEgSAunWm40nDYf3+MQfiAbLB1TBpu5GE+e32ZYmbchXc0 FKESMYR9hhrqELpMSl/WZNEnriOO3Mn1FkOEfSVNj5cYblv5qdRIWmw4NtTY0bKm8lz8WQ2rzfh4 WG9XqvrFNv2hIV8UKtf6/S1VExCBruFf/HTnJs7/gscv8QA5uwNQSwMEFAAAAAgAh07iQDMvBZ47 AAAAOQAAABAAAABkcnMvc2hhcGV4bWwueG1ss7GvyM1RKEstKs7Mz7NVMtQzUFJIzUvOT8nMS7dV Cg1x07VQUiguScxLSczJz0u1VapMLVayt+PlAgBQSwMECgAAAAAAh07iQAAAAAAAAAAAAAAAAAYA AABfcmVscy9QSwMEFAAAAAgAh07iQNVcJijMAAAAjwEAAAsAAABfcmVscy8ucmVsc6WQsWoDMQyG 90DfwWjv+ZKhlBBftkLWkEJXYevuTM6Wscw1efu4lEIvZMugQb/Q9wnt9pcwqZmyeI4G1k0LiqJl 5+Ng4PP08foOSgpGhxNHMnAlgX33stodacJSl2T0SVSlRDEwlpK2WosdKaA0nCjWSc85YKltHnRC e8aB9KZt33T+z4BuwVQHZyAf3AbU6Zqq+Y4dvM0s3JfGctDc994+omoZMdFXmCoG80DFgMvym9bT mlqgH5vXT5odf8cjzUvxT5hp/vPqxRu7G1BLAwQUAAAACACHTuJAWuMRZvcAAADiAQAAEwAAAFtD b250ZW50X1R5cGVzXS54bWyVkU1PxCAQhu8m/gcyV9NSPRhjSvdg9ahG1x8wgWlLtgXCYN3999L9 uBjXxCPMvM/7BOrVdhrFTJGtdwquywoEOe2Ndb2Cj/VTcQeCEzqDo3ekYEcMq+byol7vArHIaccK hpTCvZSsB5qQSx/I5Unn44QpH2MvA+oN9iRvqupWau8SuVSkhQFN3VKHn2MSj9t8fTCJNDKIh8Pi 0qUAQxitxpRN5ezMj5bi2FDm5H6HBxv4KmuA/LVhmZwvOOZe8tNEa0i8YkzPOGUNaSJL479cpLn8 G7JYTlz4rrOayjZym2NvNJ+sztF5wEAZ/V/8+5I7weX+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gSWpHbsAAADb AAAADwAAAAAAAAABACAAAAAiAAAAZHJzL2Rvd25yZXYueG1sUEsBAhQAFAAAAAgAh07iQDMvBZ47 AAAAOQAAABAAAAAAAAAAAQAgAAAACgEAAGRycy9zaGFwZXhtbC54bWxQSwUGAAAAAAYABgBbAQAA tAMAAAAA 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_x0000_s1026" o:spid="_x0000_s1026" o:spt="20" style="position:absolute;left:133350;top:209550;height:0;width:6648450;" filled="f" stroked="t" coordsize="21600,21600" o:gfxdata="UEsDBAoAAAAAAIdO4kAAAAAAAAAAAAAAAAAEAAAAZHJzL1BLAwQUAAAACACHTuJAeGnCB7QAAADb AAAADwAAAGRycy9kb3ducmV2LnhtbEVPSwrCMBDdC94hjODOpoqIVKOgUHAl/g4wNGNTbSa1ib/b G0FwN4/3nfnyZWvxoNZXjhUMkxQEceF0xaWC0zEfTEH4gKyxdkwK3uRhueh25php9+Q9PQ6hFDGE fYYKTAhNJqUvDFn0iWuII3d2rcUQYVtK3eIzhttajtJ0Ii1WHBsMNrQ2VFwPd6sgN/ft7rYK+uRu ubQX8pv1yCvV7w3TGYhAr/AX/9wbHeeP4ftLPEAuPlBLAwQUAAAACACHTuJAMy8FnjsAAAA5AAAA EAAAAGRycy9zaGFwZXhtbC54bWyzsa/IzVEoSy0qzszPs1Uy1DNQUkjNS85PycxLt1UKDXHTtVBS KC5JzEtJzMnPS7VVqkwtVrK34+UCAFBLAwQKAAAAAACHTuJAAAAAAAAAAAAAAAAABgAAAF9yZWxz L1BLAwQUAAAACACHTuJA1VwmKMwAAACPAQAACwAAAF9yZWxzLy5yZWxzpZCxagMxDIb3QN/BaO/5 kqGUEF+2QtaQQldh6+5MzpaxzDV5+7iUQi9ky6BBv9D3Ce32lzCpmbJ4jgbWTQuKomXn42Dg8/Tx +g5KCkaHE0cycCWBffey2h1pwlKXZPRJVKVEMTCWkrZaix0poDScKNZJzzlgqW0edEJ7xoH0pm3f dP7PgG7BVAdnIB/cBtTpmqr5jh28zSzcl8Zy0Nz33j6iahkx0VeYKgbzQMWAy/Kb1tOaWqAfm9dP mh1/xyPNS/FPmGn+8+rFG7sbUEsDBBQAAAAIAIdO4kBa4xFm9wAAAOIBAAATAAAAW0NvbnRlbnRf VHlwZXNdLnhtbJWRTU/EIBCG7yb+BzJX01I9GGNK92D1qEbXHzCBaUu2BcJg3f330v24GNfEI8y8 z/sE6tV2GsVMka13Cq7LCgQ57Y11vYKP9VNxB4ITOoOjd6RgRwyr5vKiXu8CschpxwqGlMK9lKwH mpBLH8jlSefjhCkfYy8D6g32JG+q6lZq7xK5VKSFAU3dUoefYxKP23x9MIk0MoiHw+LSpQBDGK3G lE3l7MyPluLYUObkfocHG/gqa4D8tWGZnC845l7y00RrSLxiTM84ZQ1pIkvjv1ykufwbslhOXPiu s5rKNnKbY280n6zO0XnAQBn9X/z7kjvB5f6Hmm9QSwECFAAUAAAACACHTuJAWuMRZvcAAADiAQAA EwAAAAAAAAABACAAAACFAgAAW0NvbnRlbnRfVHlwZXNdLnhtbFBLAQIUAAoAAAAAAIdO4kAAAAAA AAAAAAAAAAAGAAAAAAAAAAAAEAAAAGwBAABfcmVscy9QSwECFAAUAAAACACHTuJA1VwmKMwAAACP AQAACwAAAAAAAAABACAAAACQAQAAX3JlbHMvLnJlbHNQSwECFAAKAAAAAACHTuJAAAAAAAAAAAAA AAAABAAAAAAAAAAAABAAAAAAAAAAZHJzL1BLAQIUABQAAAAIAIdO4kB4acIHtAAAANsAAAAPAAAA AAAAAAEAIAAAACIAAABkcnMvZG93bnJldi54bWxQSwECFAAUAAAACACHTuJAMy8FnjsAAAA5AAAA EAAAAAAAAAABACAAAAADAQAAZHJzL3NoYXBleG1sLnhtbFBLBQYAAAAABgAGAFsBAACtAwAAAAA= 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</w:p>
    <w:p w14:paraId="3858E26B">
      <w:pPr>
        <w:adjustRightInd w:val="0"/>
        <w:snapToGrid w:val="0"/>
      </w:pPr>
    </w:p>
    <w:p w14:paraId="6673D959"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80.05pt;height:15pt;width:615.4pt;mso-position-horizontal:center;mso-position-vertical-relative:page;z-index:-251651072;mso-width-relative:page;mso-height-relative:page;" coordsize="7817283,191707" o:gfxdata="UEsDBAoAAAAAAIdO4kAAAAAAAAAAAAAAAAAEAAAAZHJzL1BLAwQUAAAACACHTuJAfWeEIdgAAAAJ AQAADwAAAGRycy9kb3ducmV2LnhtbE2PQW/CMAyF75P2HyJP2m0kAQ1tpSma0LYTmjSYNHELjWkr GqdqQgv/fuY0bvZ71vP38uXZt2LAPjaBDOiJAoFUBtdQZeBn+/H0AiImS862gdDABSMsi/u73GYu jPSNwyZVgkMoZtZAnVKXSRnLGr2Nk9AhsXcIvbeJ176Srrcjh/tWTpWaS28b4g+17XBVY3ncnLyB z9GObzP9PqyPh9Vlt33++l1rNObxQasFiITn9H8MV3xGh4KZ9uFELorWABdJrM6VBnG1pzPFVfY8 vbIki1zeNij+AFBLAwQUAAAACACHTuJA0UVt4XQEAAC7EQAADgAAAGRycy9lMm9Eb2MueG1s7VjL buM2FN0X6D8QWhZoLNly/ECcQZBMggJBJ0Cm6HRJ09QDkEiVpO1k1l102T8o0F2/oejnDPobPSQl WbEL2E4GRRazsUjxPshzL++58tmbh7IgK650LsUsiE7CgHDB5CIX6Sz44f31t+OAaEPFghZS8Fnw yHXw5vzrr87W1ZT3ZSaLBVcERoSerqtZkBlTTXs9zTJeUn0iKy6wmEhVUoOpSnsLRdewXha9fhie 9tZSLSolGdcab6/8YlBbVIcYlEmSM34l2bLkwnirihfU4Eg6yysdnLvdJgln5l2SaG5IMQtwUuN+ 4QTjuf3tnZ/RaapoleWs3gI9ZAtbZyppLuC0NXVFDSVLle+YKnOmpJaJOWGy7PmDOERwiijcwuZG yWXlzpJO12nVgo5AbaH+bLPs+9WdIvliFiDsgpYI+D9//fLpt1/J2GKzrtIpRG5UdV/dqfpF6mf2 uA+JKu0TByEPDtXHFlX+YAjDy9E4Gg7HAJxhLZqEw7CGnWWIzY4ay95uFEf98aBRjEbhyO6p17jt 2d21m1lXyEe9AUm/DKT7jFbcYa8tAjVI0Qal3//89PcfJPYoOZkWIj3VQOtQfOLhCPdiB5/2mHTK ltrccOmQpqtbbXzWLjByObeoI8ekEDo3/AOMJWWBRP6mR0KyJvFgEoX9od0rUnRb/Ken4hnpBmlH +kPUMR73T+3m97voKoVkn4t+14Xf+34XXSV/gr1+kFvH4NQVP9BDfJyHp+JdmJAOaRNwmjU5wB5E nQQYEWpLeOjqUCW1vVndjMDta6aIuL9I0LIpsUcZwesqR0cpIyxd5f5RykC8qzw4ShlgdpXdVQWM 7sz+WWOnQBOWIApHECYgIAjlCGJuHdJpRY2FvBmS9SxorhTJ2qJml0u54u+lEzRbpQ0uN6uF6ErV 18jttwlNI9E8K2evdYuTba4pTDdizdOL42YfI7jtmxVSc58pFgJXe1ssLISdwqRlkS+u86Kwh9cq nV8WiqwoYI3foow3cX8iVggLZX8Yu/JH0U0kYHEU/LICI2mRBoQWKdoUZpRLayGtBx8Tpc0V1Zn3 4czW2VEgp8ENTRW2o7lcPKKEK+kbAF2x6xz6t1SbO6pQKAEUeiLzDj9JIbEpxNGNApJJ9fG/3lt5 cAxWA7JGB4EN/7ykigek+E6AfSZRHMOscRNX5JFY3ZV5d0Usy0sJsHDXsDs3hLIyRTNMlCx/ROt0 Yb1iiQoG3x6aenJpfGeD5ovxiwsnhjYDEbsV9xWzxm1whLxYGpnklkYcTh6degIOtbz/f5DppG05 PJk6grKuQbj7yTQehuPBGDaQ4fGobg7otGk7BoNwPJ6gBri2A6HwbQeytmlautn7LFptXLh83CHK F9BqbRict8fF82n1YBcvpNUoHA6iyf6TfAZu3YMVUqFD9l+49fVyaxPIz8KtrTGUiW1+e0qWXckD uNVn9msg2Mtocn3afBs5Jmx4+AvBghvs9xWY5lURrPt2xTe9a6nq/x/snwbduSPkzX8u5/8CUEsD BAoAAAAAAIdO4kAAAAAAAAAAAAAAAAAGAAAAX3JlbHMvUEsDBBQAAAAIAIdO4kCKFGY80QAAAJQB AAALAAAAX3JlbHMvLnJlbHOlkMFqwzAMhu+DvYPRfXGawxijTi+j0GvpHsDYimMaW0Yy2fr28w6D ZfS2o36h7xP//vCZFrUiS6RsYNf1oDA78jEHA++X49MLKKk2e7tQRgM3FDiMjw/7My62tiOZYxHV KFkMzLWWV63FzZisdFQwt81EnGxtIwddrLvagHro+2fNvxkwbpjq5A3wyQ+gLrfSzH/YKTomoal2 jpKmaYruHlUHtmWO7sg24Ru5RrMcsBrwLBoHalnXfgR9X7/7p97TRz7jutV+h4zrj1dvuhy/AFBL AwQUAAAACACHTuJAfublIPcAAADhAQAAEwAAAFtDb250ZW50X1R5cGVzXS54bWyVkUFOwzAQRfdI 3MHyFiVOu0AIJemCtEtAqBxgZE8Si2RseUxob4+TthtEkVjaM/+/J7vcHMZBTBjYOqrkKi+kQNLO WOoq+b7fZQ9ScAQyMDjCSh6R5aa+vSn3R48sUpq4kn2M/lEp1j2OwLnzSGnSujBCTMfQKQ/6AzpU 66K4V9pRRIpZnDtkXTbYwucQxfaQrk8mAQeW4um0OLMqCd4PVkNMpmoi84OSnQl5Si473FvPd0lD ql8J8+Q64Jx7SU8TrEHxCiE+w5g0lAmsjPuigFP+d8lsOXLm2tZqzJvATYq94XSxutaOa9c4/d/y 7ZK6dKvlg+pvUEsBAhQAFAAAAAgAh07iQH7m5SD3AAAA4QEAABMAAAAAAAAAAQAgAAAA5QYAAFtD b250ZW50X1R5cGVzXS54bWxQSwECFAAKAAAAAACHTuJAAAAAAAAAAAAAAAAABgAAAAAAAAAAABAA AADHBQAAX3JlbHMvUEsBAhQAFAAAAAgAh07iQIoUZjzRAAAAlAEAAAsAAAAAAAAAAQAgAAAA6wUA AF9yZWxzLy5yZWxzUEsBAhQACgAAAAAAh07iQAAAAAAAAAAAAAAAAAQAAAAAAAAAAAAQAAAAAAAA AGRycy9QSwECFAAUAAAACACHTuJAfWeEIdgAAAAJAQAADwAAAAAAAAABACAAAAAiAAAAZHJzL2Rv d25yZXYueG1sUEsBAhQAFAAAAAgAh07iQNFFbeF0BAAAuxEAAA4AAAAAAAAAAQAgAAAAJwEAAGRy cy9lMm9Eb2MueG1sUEsFBgAAAAAGAAYAWQEAAA0IAAAAAA== 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79/dar4AAADb AAAADwAAAGRycy9kb3ducmV2LnhtbEWPQWvCQBCF7wX/wzJCb3WjQpXoKigUpSdjC9HbkB2TYHY2 za5G/33nUOhthvfmvW+W64dr1J26UHs2MB4loIgLb2suDXx/fbzNQYWIbLHxTAaeFGC9GrwsMbW+ 54zux1gqCeGQooEqxjbVOhQVOQwj3xKLdvGdwyhrV2rbYS/hrtGTJHnXDmuWhgpb2lZUXI83ZyC7 0u48zdvZJPtxs/6wOeWf+cmY1+E4WYCK9Ij/5r/rvRV8gZVfZAC9+gV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79/dar4A AADbAAAADwAAAAAAAAABACAAAAAiAAAAZHJzL2Rvd25yZXYueG1sUEsBAhQAFAAAAAgAh07iQDMv BZ47AAAAOQAAABAAAAAAAAAAAQAgAAAADQEAAGRycy9zaGFwZXhtbC54bWxQSwUGAAAAAAYABgBb AQAAtwMAAAAA " path="m0,0l4267200,0,4391025,190500,0,190500,0,0xe">
                  <v:path o:connectlocs="0,0;4443071,0;4572000,190500;0,1905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LT6mabwAAADb AAAADwAAAGRycy9kb3ducmV2LnhtbEVPyWrDMBC9B/oPYgq5xXJ6CI0bJYfGBV8SaBZKb4M1tU2s kSvJS/6+KhR6m8dbZ7ObTCsGcr6xrGCZpCCIS6sbrhRczm+LZxA+IGtsLZOCO3nYbR9mG8y0Hfmd hlOoRAxhn6GCOoQuk9KXNRn0ie2II/dlncEQoaukdjjGcNPKpzRdSYMNx4YaO3qtqbydeqPgc88H eyz673bfheGau/z+0d+Umj8u0xcQgabwL/5zFzrOX8PvL/EAuf0BUEsDBBQAAAAIAIdO4kAzLwWe OwAAADkAAAAQAAAAZHJzL3NoYXBleG1sLnhtbLOxr8jNUShLLSrOzM+zVTLUM1BSSM1Lzk/JzEu3 VQoNcdO1UFIoLknMS0nMyc9LtVWqTC1Wsrfj5QIAUEsDBAoAAAAAAIdO4kAAAAAAAAAAAAAAAAAG AAAAX3JlbHMvUEsDBBQAAAAIAIdO4kDVXCYozAAAAI8BAAALAAAAX3JlbHMvLnJlbHOlkLFqAzEM hvdA38Fo7/mSoZQQX7ZC1pBCV2Hr7kzOlrHMNXn7uJRCL2TLoEG/0PcJ7faXMKmZsniOBtZNC4qi ZefjYODz9PH6DkoKRocTRzJwJYF997LaHWnCUpdk9ElUpUQxMJaStlqLHSmgNJwo1knPOWCpbR50 QnvGgfSmbd90/s+AbsFUB2cgH9wG1OmaqvmOHbzNLNyXxnLQ3PfePqJqGTHRV5gqBvNAxYDL8pvW 05paoB+b10+aHX/HI81L8U+Yaf7z6sUbuxtQSwMEFAAAAAgAh07iQFrjEWb3AAAA4gEAABMAAABb Q29udGVudF9UeXBlc10ueG1slZFNT8QgEIbvJv4HMlfTUj0YY0r3YPWoRtcfMIFpS7YFwmDd/ffS /bgY18QjzLzP+wTq1XYaxUyRrXcKrssKBDntjXW9go/1U3EHghM6g6N3pGBHDKvm8qJe7wKxyGnH CoaUwr2UrAeakEsfyOVJ5+OEKR9jLwPqDfYkb6rqVmrvErlUpIUBTd1Sh59jEo/bfH0wiTQyiIfD 4tKlAEMYrcaUTeXszI+W4thQ5uR+hwcb+CprgPy1YZmcLzjmXvLTRGtIvGJMzzhlDWkiS+O/XKS5 /BuyWE5c+K6zmso2cptjbzSfrM7RecBAGf1f/PuSO8Hl/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C0+pmm8AAAA 2wAAAA8AAAAAAAAAAQAgAAAAIgAAAGRycy9kb3ducmV2LnhtbFBLAQIUABQAAAAIAIdO4kAzLwWe OwAAADkAAAAQAAAAAAAAAAEAIAAAAAsBAABkcnMvc2hhcGV4bWwueG1sUEsFBgAAAAAGAAYAWwEA ALUDAAAAAA== " path="m0,0l3308894,0,3308894,190500,105319,190500,0,0xe">
                  <v:path o:connectlocs="0,0;3308894,0;3308894,144000;105319,1440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67655610"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.25pt;margin-top:92.2pt;height:708pt;width:0pt;mso-position-vertical-relative:page;z-index:-251650048;mso-width-relative:page;mso-height-relative:page;" filled="f" stroked="t" coordsize="21600,21600" o:gfxdata="UEsDBAoAAAAAAIdO4kAAAAAAAAAAAAAAAAAEAAAAZHJzL1BLAwQUAAAACACHTuJAq1KZVtUAAAAK AQAADwAAAGRycy9kb3ducmV2LnhtbE2PzWrDMBCE74W+g9hAb42U4IbgWg4kYOippGkeQLG2lltr 5Vhyft6+61N7GmZ3mP222Nx8Jy44xDaQhsVcgUCqg22p0XD8rJ7XIGIyZE0XCDXcMcKmfHwoTG7D lT7wckiN4BKKudHgUupzKWPt0Js4Dz0S777C4E1iOzTSDubK5b6TS6VW0puW+IIzPe4c1j+H0Wuo 3Pi+P2+TPYZzJf03xrfdMmr9NFuoVxAJb+kvDBM+o0PJTKcwko2iY69eOMm6zjIQU2AanFhXSmUg y0L+f6H8BVBLAwQUAAAACACHTuJAXyO0Vt0BAACcAwAADgAAAGRycy9lMm9Eb2MueG1srVPNjtMw EL4j8Q6W7zRpxJY2arqHLcsFQSXgAVzHTiz5Tx5v074EL4DEDU4cufM2uzwGYyd0YbnsgYsznvn8 jb/Pk/Xl0WhyEAGUsw2dz0pKhOWuVbZr6If318+WlEBktmXaWdHQkwB6uXn6ZD34WlSud7oVgSCJ hXrwDe1j9HVRAO+FYTBzXlgsShcMi7gNXdEGNiC70UVVloticKH1wXEBgNntWKQTY3gMoZNScbF1 /MYIG0fWIDSLKAl65YFu8m2lFDy+lRJEJLqhqDTmFZtgvE9rsVmzugvM94pPV2CPucIDTYYpi03P VFsWGbkJ6h8qo3hw4GSccWeKUUh2BFXMywfevOuZF1kLWg3+bDr8P1r+5rALRLUNrRaUWGbwxe8+ fb/9+OXnj8+43n37SrCCNg0eakRf2V2YduB3IWk+ymDSF9WQY7b2dLZWHCPhY5JjdrlazRdltr24 P+gDxFfCGZKChmplk2pWs8NriNgMob8hKW3dtdI6v5y2ZGjo6qK6oIQznEaJU4Ch8agIbEcJ0x2O OY8hM4LTqk2nEw+Ebn+lAzkwHI7nL19UyyoJxW5/wVLrLYN+xOXSBNMW0cmX0YkU7V17ygblPD5a 5psGLE3Fn/t8+v6n2vwCUEsDBAoAAAAAAIdO4kAAAAAAAAAAAAAAAAAGAAAAX3JlbHMvUEsDBBQA AAAIAIdO4kCKFGY80QAAAJQBAAALAAAAX3JlbHMvLnJlbHOlkMFqwzAMhu+DvYPRfXGawxijTi+j 0GvpHsDYimMaW0Yy2fr28w6DZfS2o36h7xP//vCZFrUiS6RsYNf1oDA78jEHA++X49MLKKk2e7tQ RgM3FDiMjw/7My62tiOZYxHVKFkMzLWWV63FzZisdFQwt81EnGxtIwddrLvagHro+2fNvxkwbpjq 5A3wyQ+gLrfSzH/YKTomoal2jpKmaYruHlUHtmWO7sg24Ru5RrMcsBrwLBoHalnXfgR9X7/7p97T Rz7jutV+h4zrj1dvuhy/AFBLAwQUAAAACACHTuJAfublIPcAAADhAQAAEwAAAFtDb250ZW50X1R5 cGVzXS54bWyVkUFOwzAQRfdI3MHyFiVOu0AIJemCtEtAqBxgZE8Si2RseUxob4+TthtEkVjaM/+/ J7vcHMZBTBjYOqrkKi+kQNLOWOoq+b7fZQ9ScAQyMDjCSh6R5aa+vSn3R48sUpq4kn2M/lEp1j2O wLnzSGnSujBCTMfQKQ/6AzpU66K4V9pRRIpZnDtkXTbYwucQxfaQrk8mAQeW4um0OLMqCd4PVkNM pmoi84OSnQl5Si473FvPd0lDql8J8+Q64Jx7SU8TrEHxCiE+w5g0lAmsjPuigFP+d8lsOXLm2tZq zJvATYq94XSxutaOa9c4/d/y7ZK6dKvlg+pvUEsBAhQAFAAAAAgAh07iQH7m5SD3AAAA4QEAABMA AAAAAAAAAQAgAAAASwQAAFtDb250ZW50X1R5cGVzXS54bWxQSwECFAAKAAAAAACHTuJAAAAAAAAA AAAAAAAABgAAAAAAAAAAABAAAAAtAwAAX3JlbHMvUEsBAhQAFAAAAAgAh07iQIoUZjzRAAAAlAEA AAsAAAAAAAAAAQAgAAAAUQMAAF9yZWxzLy5yZWxzUEsBAhQACgAAAAAAh07iQAAAAAAAAAAAAAAA AAQAAAAAAAAAAAAQAAAAAAAAAGRycy9QSwECFAAUAAAACACHTuJAq1KZVtUAAAAKAQAADwAAAAAA AAABACAAAAAiAAAAZHJzL2Rvd25yZXYueG1sUEsBAhQAFAAAAAgAh07iQF8jtFbdAQAAnAMAAA4A AAAAAAAAAQAgAAAAJAEAAGRycy9lMm9Eb2MueG1sUEsFBgAAAAAGAAYAWQEAAHMFAAAAAA== ">
                <v:fill on="f" focussize="0,0"/>
                <v:stroke color="#4E7282 [3204]" joinstyle="round"/>
                <v:imagedata o:title=""/>
                <o:lock v:ext="edit" aspectratio="f"/>
              </v:line>
            </w:pict>
          </mc:Fallback>
        </mc:AlternateContent>
      </w:r>
    </w:p>
    <w:p w14:paraId="42E2E4A2">
      <w:pPr>
        <w:adjustRightInd w:val="0"/>
        <w:snapToGrid w:val="0"/>
      </w:pPr>
    </w:p>
    <w:p w14:paraId="037E39B9"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column">
                  <wp:posOffset>100330</wp:posOffset>
                </wp:positionH>
                <wp:positionV relativeFrom="page">
                  <wp:posOffset>1411605</wp:posOffset>
                </wp:positionV>
                <wp:extent cx="914400" cy="91440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37715" y="1466215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E1723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eastAsia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基本</w:t>
                            </w:r>
                            <w:r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.9pt;margin-top:111.15pt;height:72pt;width:72pt;mso-position-vertical-relative:page;z-index:-251636736;mso-width-relative:page;mso-height-relative:page;" filled="f" stroked="f" coordsize="21600,21600" o:gfxdata="UEsDBAoAAAAAAIdO4kAAAAAAAAAAAAAAAAAEAAAAZHJzL1BLAwQUAAAACACHTuJAFQWfLdgAAAAK AQAADwAAAGRycy9kb3ducmV2LnhtbE2PS0/DMBCE70j8B2uRuKDWaaKGNsSp1ApuXPq4cHPjJYlq ryPbffDv2Z7gODujmW/r1c1ZccEQB08KZtMMBFLrzUCdgsP+Y7IAEZMmo60nVPCDEVbN40OtK+Ov tMXLLnWCSyhWWkGf0lhJGdsenY5TPyKx9+2D04ll6KQJ+srlzso8y0rp9EC80OsRNz22p93ZKVie 3rdfn2ZvXkMRXuwg12bj1ko9P82yNxAJb+kvDHd8RoeGmY7+TCYKy3rO5ElBnucFiHtgvuTLUUFR lgXIppb/X2h+AVBLAwQUAAAACACHTuJApqzgvkUCAAB3BAAADgAAAGRycy9lMm9Eb2MueG1srVTN bhMxEL4j8Q6W73Q3aZpA1E0VGhUhRbRSQJwdrze7kv+wne6WB4A34MSFO8/V5+Czd5NWhUMPXLyf Zz7PeL4Z7/lFpyS5Fc43Rhd0dJJTIjQ3ZaN3Bf308erVa0p8YLpk0mhR0Dvh6cXi5Yvz1s7F2NRG lsIRBNF+3tqC1iHYeZZ5XgvF/ImxQsNZGadYwNbtstKxFtGVzMZ5Ps1a40rrDBfew7rqnXSI6J4T 0FRVw8XK8L0SOvRRnZAsoCRfN9bTRbptVQkerqvKi0BkQVFpSCuSAG/jmi3O2XznmK0bPlyBPecK T2pSrNFIegy1YoGRvWv+CqUa7ow3VTjhRmV9IUkRVDHKn2izqZkVqRZI7e1RdP//wvIPtzeONCUm YUaJZgodv//x/f7n7/tf3whsEKi1fg7exoIZuremA/lg9zDGurvKqfhFRQT+cX46m43OKLkDdzKd joGT1KILhIPwZjSZ5GgCB2HA8GcPgazz4Z0wikRQUIdOJoHZ7dqHnnqgxLzaXDVSphRSk7ag09Oz PB04ehBcauSI5fTXjih02w7HItya8g4lOtNPibf8qkHyNfPhhjmMBe6LhxOusVTSIIkZECW1cV// ZY98dAteSlqMWUH9lz1zghL5XqOPp9M8yhDSBsA9tm4PVr1XlwYTPMLTtDzByA3yACtn1Ge8q2XM BhfTHDkLGg7wMvRDj3fJxXKZSHvrml3dH8A0WhbWemN5TBMl9Xa5D5A1qf2gz6Ag5jH1a3g7ceAf 7xPr4X+x+ANQSwMECgAAAAAAh07iQAAAAAAAAAAAAAAAAAYAAABfcmVscy9QSwMEFAAAAAgAh07i QIoUZjzRAAAAlAEAAAsAAABfcmVscy8ucmVsc6WQwWrDMAyG74O9g9F9cZrDGKNOL6PQa+kewNiK YxpbRjLZ+vbzDoNl9LajfqHvE//+8JkWtSJLpGxg1/WgMDvyMQcD75fj0wsoqTZ7u1BGAzcUOIyP D/szLra2I5ljEdUoWQzMtZZXrcXNmKx0VDC3zUScbG0jB12su9qAeuj7Z82/GTBumOrkDfDJD6Au t9LMf9gpOiahqXaOkqZpiu4eVQe2ZY7uyDbhG7lGsxywGvAsGgdqWdd+BH1fv/un3tNHPuO61X6H jOuPV2+6HL8AUEsDBBQAAAAIAIdO4kB+5uUg9wAAAOEBAAATAAAAW0NvbnRlbnRfVHlwZXNdLnht bJWRQU7DMBBF90jcwfIWJU67QAgl6YK0S0CoHGBkTxKLZGx5TGhvj5O2G0SRWNoz/78nu9wcxkFM GNg6quQqL6RA0s5Y6ir5vt9lD1JwBDIwOMJKHpHlpr69KfdHjyxSmriSfYz+USnWPY7AufNIadK6 MEJMx9ApD/oDOlTrorhX2lFEilmcO2RdNtjC5xDF9pCuTyYBB5bi6bQ4syoJ3g9WQ0ymaiLzg5Kd CXlKLjvcW893SUOqXwnz5DrgnHtJTxOsQfEKIT7DmDSUCayM+6KAU/53yWw5cuba1mrMm8BNir3h dLG61o5r1zj93/Ltkrp0q+WD6m9QSwECFAAUAAAACACHTuJAfublIPcAAADhAQAAEwAAAAAAAAAB ACAAAAC2BAAAW0NvbnRlbnRfVHlwZXNdLnhtbFBLAQIUAAoAAAAAAIdO4kAAAAAAAAAAAAAAAAAG AAAAAAAAAAAAEAAAAJgDAABfcmVscy9QSwECFAAUAAAACACHTuJAihRmPNEAAACUAQAACwAAAAAA AAABACAAAAC8AwAAX3JlbHMvLnJlbHNQSwECFAAKAAAAAACHTuJAAAAAAAAAAAAAAAAABAAAAAAA AAAAABAAAAAAAAAAZHJzL1BLAQIUABQAAAAIAIdO4kAVBZ8t2AAAAAoBAAAPAAAAAAAAAAEAIAAA ACIAAABkcnMvZG93bnJldi54bWxQSwECFAAUAAAACACHTuJApqzgvkUCAAB3BAAADgAAAAAAAAAB ACAAAAAnAQAAZHJzL2Uyb0RvYy54bWxQSwUGAAAAAAYABgBZAQAA3gUAAAAA 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 w14:paraId="58E1723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eastAsia="微软雅黑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cstheme="minorBidi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基本</w:t>
                      </w:r>
                      <w:r>
                        <w:rPr>
                          <w:rFonts w:ascii="微软雅黑" w:hAnsi="微软雅黑" w:cstheme="minorBidi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信息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78720" behindDoc="1" locked="0" layoutInCell="1" allowOverlap="1">
            <wp:simplePos x="0" y="0"/>
            <wp:positionH relativeFrom="column">
              <wp:posOffset>5558155</wp:posOffset>
            </wp:positionH>
            <wp:positionV relativeFrom="page">
              <wp:posOffset>1678305</wp:posOffset>
            </wp:positionV>
            <wp:extent cx="879475" cy="1317625"/>
            <wp:effectExtent l="0" t="0" r="4445" b="8255"/>
            <wp:wrapNone/>
            <wp:docPr id="80" name="图片 80" descr="C:/Users/ADMIN/Desktop/35ec623077fc074b3c98162db33df8c8.jpg35ec623077fc074b3c98162db33df8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C:/Users/ADMIN/Desktop/35ec623077fc074b3c98162db33df8c8.jpg35ec623077fc074b3c98162db33df8c8"/>
                    <pic:cNvPicPr>
                      <a:picLocks noChangeAspect="1"/>
                    </pic:cNvPicPr>
                  </pic:nvPicPr>
                  <pic:blipFill>
                    <a:blip r:embed="rId4"/>
                    <a:srcRect l="24988" r="24988"/>
                    <a:stretch>
                      <a:fillRect/>
                    </a:stretch>
                  </pic:blipFill>
                  <pic:spPr>
                    <a:xfrm>
                      <a:off x="0" y="0"/>
                      <a:ext cx="879475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C72EB1">
      <w:pPr>
        <w:adjustRightInd w:val="0"/>
        <w:snapToGrid w:val="0"/>
      </w:pPr>
    </w:p>
    <w:p w14:paraId="0CEB702F"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2609215</wp:posOffset>
                </wp:positionH>
                <wp:positionV relativeFrom="page">
                  <wp:posOffset>1676400</wp:posOffset>
                </wp:positionV>
                <wp:extent cx="2229485" cy="1189355"/>
                <wp:effectExtent l="0" t="0" r="0" b="0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066415" y="1676400"/>
                          <a:ext cx="2229485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895F832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出生年月：1996.05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5175DCFB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身    高：177cm</w:t>
                            </w:r>
                          </w:p>
                          <w:p w14:paraId="5B4C679D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政治面貌：中共党员</w:t>
                            </w:r>
                          </w:p>
                          <w:p w14:paraId="051AFC64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毕业院校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eastAsia="zh-CN"/>
                              </w:rPr>
                              <w:t>广州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科技大学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5108DA41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学    历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05.45pt;margin-top:132pt;height:93.65pt;width:175.55pt;mso-position-vertical-relative:page;z-index:-251650048;v-text-anchor:middle;mso-width-relative:page;mso-height-relative:page;" filled="f" stroked="f" coordsize="21600,21600" o:gfxdata="UEsDBAoAAAAAAIdO4kAAAAAAAAAAAAAAAAAEAAAAZHJzL1BLAwQUAAAACACHTuJAYA4JI9sAAAAL AQAADwAAAGRycy9kb3ducmV2LnhtbE2PzU7DMBCE70i8g7VI3KidUEIJcSqBhBA/F5r20Jsbu0nA Xkexk5S3ZznBbUfzaXamWJ+cZZMZQudRQrIQwAzWXnfYSNhWT1crYCEq1Mp6NBK+TYB1eX5WqFz7 GT/MtIkNoxAMuZLQxtjnnIe6NU6Fhe8Nknf0g1OR5NBwPaiZwp3lqRAZd6pD+tCq3jy2pv7ajE6C r47V6ll87udxVz+8vL1P+1fLpby8SMQ9sGhO8Q+G3/pUHUrqdPAj6sCshGUi7giVkGZLGkXEbZbS cSDrJrkGXhb8/4byB1BLAwQUAAAACACHTuJAXACv9jECAAA4BAAADgAAAGRycy9lMm9Eb2MueG1s rVNLbtswEN0X6B0I7mvJ8ie2YDlIY7gokH6AtAegKcoiKnJYkraUHqC5QVfddN9z+RwdUkpqpJss qgXB0QzfzHt8XF12qiFHYZ0EXdDxKKVEaA6l1PuCfv60fbWgxHmmS9aAFgW9E45erl++WLUmFxnU 0JTCEgTRLm9NQWvvTZ4kjtdCMTcCIzQmK7CKeQztPiktaxFdNUmWpvOkBVsaC1w4h383fZIOiPY5 gFBVkosN8IMS2veoVjTMIyVXS+PoOk5bVYL7D1XlhCdNQZGpjys2wf0urMl6xfK9ZaaWfBiBPWeE J5wUkxqbPkJtmGfkYOU/UEpyCw4qP+Kgkp5IVARZjNMn2tzWzIjIBaV25lF09/9g+fvjR0tkWdAJ JZopvPDTj/vTz9+nX99JFuRpjcux6tZgne9eQ4emiVSduQH+xREN1zXTe3FlLbS1YCWONw4nk7Oj PY4LILv2HZTYhx08RKCusipoh2oQRJ+k8/l0PKPkDnHmF/NpOlyT6DzhWJBl2XK6wAIeKsaL5WQ2 i/1Y/gBlrPNvBCgSNgW16IPYih1vnA+jsfyhJHTWsJVNE73QaNIWdDnLZvHAWUZJj8ZvpCroIg3f 0LPRA9XArufpu103SLeD8g5JW+ithw8PNzXYb5S0aLuCuq8HZgUlzVuNwi3H02nwaQyms4sMA3ue 2Z1nmOYIVVDuLSV9cO2juwMrZ65Q4q2MhMNd9LMM06Khog6D+YNjz+NY9ffBr/8AUEsDBAoAAAAA AIdO4kAAAAAAAAAAAAAAAAAGAAAAX3JlbHMvUEsDBBQAAAAIAIdO4kCKFGY80QAAAJQBAAALAAAA X3JlbHMvLnJlbHOlkMFqwzAMhu+DvYPRfXGawxijTi+j0GvpHsDYimMaW0Yy2fr28w6DZfS2o36h 7xP//vCZFrUiS6RsYNf1oDA78jEHA++X49MLKKk2e7tQRgM3FDiMjw/7My62tiOZYxHVKFkMzLWW V63FzZisdFQwt81EnGxtIwddrLvagHro+2fNvxkwbpjq5A3wyQ+gLrfSzH/YKTomoal2jpKmaYru HlUHtmWO7sg24Ru5RrMcsBrwLBoHalnXfgR9X7/7p97TRz7jutV+h4zrj1dvuhy/AFBLAwQUAAAA CACHTuJAfublIPcAAADhAQAAEwAAAFtDb250ZW50X1R5cGVzXS54bWyVkUFOwzAQRfdI3MHyFiVO u0AIJemCtEtAqBxgZE8Si2RseUxob4+TthtEkVjaM/+/J7vcHMZBTBjYOqrkKi+kQNLOWOoq+b7f ZQ9ScAQyMDjCSh6R5aa+vSn3R48sUpq4kn2M/lEp1j2OwLnzSGnSujBCTMfQKQ/6AzpU66K4V9pR RIpZnDtkXTbYwucQxfaQrk8mAQeW4um0OLMqCd4PVkNMpmoi84OSnQl5Si473FvPd0lDql8J8+Q6 4Jx7SU8TrEHxCiE+w5g0lAmsjPuigFP+d8lsOXLm2tZqzJvATYq94XSxutaOa9c4/d/y7ZK6dKvl g+pvUEsBAhQAFAAAAAgAh07iQH7m5SD3AAAA4QEAABMAAAAAAAAAAQAgAAAApQQAAFtDb250ZW50 X1R5cGVzXS54bWxQSwECFAAKAAAAAACHTuJAAAAAAAAAAAAAAAAABgAAAAAAAAAAABAAAACHAwAA X3JlbHMvUEsBAhQAFAAAAAgAh07iQIoUZjzRAAAAlAEAAAsAAAAAAAAAAQAgAAAAqwMAAF9yZWxz Ly5yZWxzUEsBAhQACgAAAAAAh07iQAAAAAAAAAAAAAAAAAQAAAAAAAAAAAAQAAAAAAAAAGRycy9Q SwECFAAUAAAACACHTuJAYA4JI9sAAAALAQAADwAAAAAAAAABACAAAAAiAAAAZHJzL2Rvd25yZXYu eG1sUEsBAhQAFAAAAAgAh07iQFwAr/YxAgAAOAQAAA4AAAAAAAAAAQAgAAAAKgEAAGRycy9lMm9E b2MueG1sUEsFBgAAAAAGAAYAWQEAAM0FAAAAAA== 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3895F832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出生年月：1996.05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5175DCFB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身    高：177cm</w:t>
                      </w:r>
                    </w:p>
                    <w:p w14:paraId="5B4C679D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政治面貌：中共党员</w:t>
                      </w:r>
                    </w:p>
                    <w:p w14:paraId="051AFC64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毕业院校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eastAsia="zh-CN"/>
                        </w:rPr>
                        <w:t>广州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科技大学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5108DA41">
                      <w:pPr>
                        <w:adjustRightInd w:val="0"/>
                        <w:snapToGrid w:val="0"/>
                        <w:spacing w:line="20" w:lineRule="atLeas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学    历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：本科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190500</wp:posOffset>
                </wp:positionH>
                <wp:positionV relativeFrom="page">
                  <wp:posOffset>1676400</wp:posOffset>
                </wp:positionV>
                <wp:extent cx="2229485" cy="118935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47700" y="1676400"/>
                          <a:ext cx="2229485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9520451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姓    名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eastAsia="zh-CN"/>
                              </w:rPr>
                              <w:t>林晓云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02747973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民    族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：汉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0490C3AB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电    话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：13500135000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50995F42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邮    箱：service@500d.me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5B111877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住    址：广东省广州市海珠区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pt;margin-top:132pt;height:93.65pt;width:175.55pt;mso-position-vertical-relative:page;z-index:-251651072;v-text-anchor:middle;mso-width-relative:page;mso-height-relative:page;" filled="f" stroked="f" coordsize="21600,21600" o:gfxdata="UEsDBAoAAAAAAIdO4kAAAAAAAAAAAAAAAAAEAAAAZHJzL1BLAwQUAAAACACHTuJAsBFFdtsAAAAK AQAADwAAAGRycy9kb3ducmV2LnhtbE2PzU7DMBCE70i8g7WVuFHbTamiEKcSSAjxc2kDh97ceJuk xOsodpLy9pgT3GY1o9lv8u3FdmzCwbeOFMilAIZUOdNSreCjfLpNgfmgyejOESr4Rg/b4voq15lx M+1w2oeaxRLymVbQhNBnnPuqQav90vVI0Tu5weoQz6HmZtBzLLcdXwmx4Va3FD80usfHBquv/WgV uPJUps/ifJjHz+rh5e19Orx2XKmbhRT3wAJewl8YfvEjOhSR6ehGMp51ChIRpwQFq806ihhIUimB HRWs72QCvMj5/wnFD1BLAwQUAAAACACHTuJAksJ7wzACAAA3BAAADgAAAGRycy9lMm9Eb2MueG1s rVNLbtswEN0X6B0I7mvZquSPYDlIY7gokH6AtAegKcoiKnJYkraUHqC5QVfddN9z+RwdUk5ipJss qgXB0QzfzHt8XF70qiUHYZ0EXdLJaEyJ0BwqqXcl/fJ582pOifNMV6wFLUp6Kxy9WL18sexMIVJo oK2EJQiiXdGZkjbemyJJHG+EYm4ERmhM1mAV8xjaXVJZ1iG6apN0PJ4mHdjKWODCOfy7HpL0hGif Awh1LblYA98rof2AakXLPFJyjTSOruK0dS24/1jXTnjSlhSZ+rhiE9xvw5qslqzYWWYayU8jsOeM 8ISTYlJj0weoNfOM7K38B0pJbsFB7UccVDIQiYogi8n4iTY3DTMickGpnXkQ3f0/WP7h8MkSWZU0 pUQzhRd+/Hl3/PXn+PsHSYM8nXEFVt0YrPP9G+jRNJGqM9fAvzqi4apheicurYWuEazC8SbhZHJ2 dMBxAWTbvYcK+7C9hwjU11YF7VANgujTbDYb4/3cIsx0Ns1wH29J9J5wzKdpusjmOSU8VEzmi9d5 Htux4h7JWOffClAkbEpq0QaxEztcOx8mY8V9SWisYSPbNjZpNelKusjTPB44yyjp0fetVCWdj8N3 6tnqE9NAbqDp+22PaIH+Fqpb5GxhcB6+O9w0YL9T0qHrSuq+7ZkVlLTvNOq2mGRZsGkMsnyWYmDP M9vzDNMcoUrKvaVkCK58NHdg5cwlKryRkfDjLKdp0U9Rh5P3g2HP41j1+N5XfwFQSwMECgAAAAAA h07iQAAAAAAAAAAAAAAAAAYAAABfcmVscy9QSwMEFAAAAAgAh07iQIoUZjzRAAAAlAEAAAsAAABf cmVscy8ucmVsc6WQwWrDMAyG74O9g9F9cZrDGKNOL6PQa+kewNiKYxpbRjLZ+vbzDoNl9LajfqHv E//+8JkWtSJLpGxg1/WgMDvyMQcD75fj0wsoqTZ7u1BGAzcUOIyPD/szLra2I5ljEdUoWQzMtZZX rcXNmKx0VDC3zUScbG0jB12su9qAeuj7Z82/GTBumOrkDfDJD6Aut9LMf9gpOiahqXaOkqZpiu4e VQe2ZY7uyDbhG7lGsxywGvAsGgdqWdd+BH1fv/un3tNHPuO61X6HjOuPV2+6HL8AUEsDBBQAAAAI AIdO4kB+5uUg9wAAAOEBAAATAAAAW0NvbnRlbnRfVHlwZXNdLnhtbJWRQU7DMBBF90jcwfIWJU67 QAgl6YK0S0CoHGBkTxKLZGx5TGhvj5O2G0SRWNoz/78nu9wcxkFMGNg6quQqL6RA0s5Y6ir5vt9l D1JwBDIwOMJKHpHlpr69KfdHjyxSmriSfYz+USnWPY7AufNIadK6MEJMx9ApD/oDOlTrorhX2lFE ilmcO2RdNtjC5xDF9pCuTyYBB5bi6bQ4syoJ3g9WQ0ymaiLzg5KdCXlKLjvcW893SUOqXwnz5Drg nHtJTxOsQfEKIT7DmDSUCayM+6KAU/53yWw5cuba1mrMm8BNir3hdLG61o5r1zj93/Ltkrp0q+WD 6m9QSwECFAAUAAAACACHTuJAfublIPcAAADhAQAAEwAAAAAAAAABACAAAACkBAAAW0NvbnRlbnRf VHlwZXNdLnhtbFBLAQIUAAoAAAAAAIdO4kAAAAAAAAAAAAAAAAAGAAAAAAAAAAAAEAAAAIYDAABf cmVscy9QSwECFAAUAAAACACHTuJAihRmPNEAAACUAQAACwAAAAAAAAABACAAAACqAwAAX3JlbHMv LnJlbHNQSwECFAAKAAAAAACHTuJAAAAAAAAAAAAAAAAABAAAAAAAAAAAABAAAAAAAAAAZHJzL1BL AQIUABQAAAAIAIdO4kCwEUV22wAAAAoBAAAPAAAAAAAAAAEAIAAAACIAAABkcnMvZG93bnJldi54 bWxQSwECFAAUAAAACACHTuJAksJ7wzACAAA3BAAADgAAAAAAAAABACAAAAAqAQAAZHJzL2Uyb0Rv Yy54bWxQSwUGAAAAAAYABgBZAQAAzAUAAAAA 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59520451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姓    名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eastAsia="zh-CN"/>
                        </w:rPr>
                        <w:t>林晓云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02747973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民    族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：汉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0490C3AB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电    话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：13500135000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50995F42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邮    箱：service@500d.me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5B111877">
                      <w:pPr>
                        <w:adjustRightInd w:val="0"/>
                        <w:snapToGrid w:val="0"/>
                        <w:spacing w:line="20" w:lineRule="atLeas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住    址：广东省广州市海珠区</w:t>
                      </w:r>
                    </w:p>
                  </w:txbxContent>
                </v:textbox>
              </v:shape>
            </w:pict>
          </mc:Fallback>
        </mc:AlternateContent>
      </w:r>
    </w:p>
    <w:p w14:paraId="0970C34E">
      <w:pPr>
        <w:adjustRightInd w:val="0"/>
        <w:snapToGrid w:val="0"/>
      </w:pPr>
    </w:p>
    <w:p w14:paraId="56F2D62C">
      <w:pPr>
        <w:adjustRightInd w:val="0"/>
        <w:snapToGrid w:val="0"/>
      </w:pPr>
    </w:p>
    <w:p w14:paraId="1FAF9080"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2922905</wp:posOffset>
                </wp:positionV>
                <wp:extent cx="6781800" cy="283845"/>
                <wp:effectExtent l="0" t="0" r="19050" b="190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2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2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9A8D44F"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230.15pt;height:22.35pt;width:534pt;mso-position-vertical-relative:page;z-index:-251648000;mso-width-relative:page;mso-height-relative:page;" coordsize="6781800,284400" o:gfxdata="UEsDBAoAAAAAAIdO4kAAAAAAAAAAAAAAAAAEAAAAZHJzL1BLAwQUAAAACACHTuJAtvwDD9sAAAAM AQAADwAAAGRycy9kb3ducmV2LnhtbE2PQWvCQBCF74X+h2UKveluaiMSs5EibU9SqBaKtzE7JsHs bMiuif77rqd6fPMeb76Xry62FQP1vnGsIZkqEMSlMw1XGn52H5MFCB+QDbaOScOVPKyKx4ccM+NG /qZhGyoRS9hnqKEOocuk9GVNFv3UdcTRO7reYoiyr6TpcYzltpUvSs2lxYbjhxo7WtdUnrZnq+Fz xPFtlrwPm9Nxfd3v0q/fTUJaPz8lagki0CX8h+GGH9GhiEwHd2bjRathkqi4JWh4nasZiFtCpYt4 OmhIVapAFrm8H1H8AVBLAwQUAAAACACHTuJAK345GRsGAACjFQAADgAAAGRycy9lMm9Eb2MueG1s vVhLj9xEEL4j8R9aPiKR8WM8L2U3Wu0mEdICkRJEOPZ6PGML2226e3ZmOecAF0AcQeKAeFw4cgBF wJ/J62fwdbfbY8/uxN6QcJlp21VdVV9/XdXVN29t8oycx1ykrDhwvBuuQ+IiYvO0WB44Hz248+7E IULSYk4zVsQHzkUsnFuHb791c13OYp8lLJvHnGCSQszW5YGTSFnOBgMRJXFOxQ1WxgU+LhjPqcQj Xw7mnK4xe54NfNcdDdaMz0vOolgIvD0xH51qRt5nQrZYpFF8wqJVHhfSzMrjjEqEJJK0FM6h9nax iCP54WIhYkmyAweRSv0LIxifqd/B4U06W3JaJmlUuUD7uLATU07TAkbrqU6opGTF00tT5WnEmWAL eSNi+cAEohFBFJ67g81dzlaljmU5Wy/LGnQs1A7qrzxt9MH5PU7SOZgwckhBc6z488ePnn7zBcEL oLMulzMI3eXl/fIer14szZMKeLPgufpHKGSjcb2ocY03kkR4ORpPvIkLyCN88yfBZBga4KMEq3NJ LUpuX604HGISuDCwZgfKu9qZ+uHNAuUjkBZQE+8yUIYLwOyURZ8KUrDjhBbL+EiUoCTA1mG0sTVY 19HYGF8OreeHI4VKBa1FiM5qaAOHbFdkCy0Uw3EwNYrBNBhN9ZrshRabXWwZKP4bA+8ntIw1sYUi V8VA37PAPnn8+Nmjr5/+9N2Lv/98+tePxDcAa+GahmImwEhytn6fzcFaupJMb8EdRrbit4xsRe9P xqNQk72OHvithLwbM81ten4qpMkUc4z02s4rDkSsKEQq44dYg0WeIXm8MyCeOw28cEjWxBu6I3+q J0dy2FX6pKnkkoT4k4kbaHJcIf0Q+GxNeGPPC4NuE02lbhN+04TxvdtEU8lE0BkKVmUbSuBP/Om4 205TqaedYdOOG7i97DSVuiELWyZG06nXI5SmUrcJpOYGWm7ojtxutJpKPdEaN+34oxDppNtOU6mn HRwx6nh6WGiLd+0S5LR6cs91x73Aaip1r4fX3LeeP/R9t89ObGr1RMprb9/OhNKSv8IGMtzS5jCa 2LQWbYoqr2FEUKhUCVdprmRCledmkkMxsY9IX6YaQ0tJdygjlKayqYFaq4cyckxTWVcEBNPPsqkB tdvBtdxGNmhaHl5LGfu8qWxrbD+3sYObyrZE9VPGtmwqj6/lNnZcU3lyLWXspaby9FrKams1tfF8 LY7tkqzFMkOYiuocJzHVFmS6LZAOQVvAdVtwpkyC/FSqHWKHZI1zW1XOSaIOsrpWq885O48fMC0o 1X6p6r+OxPq/lcmKlqwp5C1ZK2H/SzOrNQ58KuMGGitm/ytxU1b1xFeKRxkTsY5061ulaiply6et zI4ZV5e8lqyVsP/WIV259ju0I24K0H7x/f4bDnUib4pDH89Nit/vSttzY/6lmIOJil66l6l5pujZ OHYKlqXzO2mWKWIJvjw7zjg5p6Ds8PYYR6ZqY7TEMp2IC6bULDlgZF2a07LqMcRMbs42+KiGZ2x+ gUM0Z6YzFmV0J+VCnlIh71GO0yxiwWUBviaMf+6QNVrlA0d8tqI8dkj2XoFOwJuiuYOc1E8YcD2Y ejg+YD/Zt8UqP2ZwHjsUZvRQycrMDhec5R/jcuBImcMnWkQwinIjsS3Nw7E0vTuuF6L46EiLoZEG gqfF/TJSkyuwCnaEbmCRqkO7jt2EWT2gkTHBv/mOBlWrahW///3Fr98++eNL/KqORpcgtQBof3p1 NGaJPFdBDbBVlFXL7QemQm3bGDqr+5whWjvUINV4ezgIoeEzrLBNUonFVm0OUQPkP/mAp6j/merO 6Mw2PoqtlaDm4n5iuuHt0fErE/N1sLGinSHjMByrdv0KQlZfXpmUqBevm5Lb24z/i544F9X0fPbV zy/++QG/z3/7hQC0KkGAn8dFdfFjc8ilqwkvCIIQOKvC5E5DDKG9ZeFoNMSVD74rGtqsvIeBWVq8 lHt1aqOzrFAleRr6iuAqLS1wBYhhXs6RooolVihb4o5T5Y8O2u7Np4r2J1QkJu/qVFuxW2Xanbxq 6Gtzjk4zek1xdwfZ1uVg81nPs71bPfwXUEsDBAoAAAAAAIdO4kAAAAAAAAAAAAAAAAAGAAAAX3Jl bHMvUEsDBBQAAAAIAIdO4kCKFGY80QAAAJQBAAALAAAAX3JlbHMvLnJlbHOlkMFqwzAMhu+DvYPR fXGawxijTi+j0GvpHsDYimMaW0Yy2fr28w6DZfS2o36h7xP//vCZFrUiS6RsYNf1oDA78jEHA++X 49MLKKk2e7tQRgM3FDiMjw/7My62tiOZYxHVKFkMzLWWV63FzZisdFQwt81EnGxtIwddrLvagHro +2fNvxkwbpjq5A3wyQ+gLrfSzH/YKTomoal2jpKmaYruHlUHtmWO7sg24Ru5RrMcsBrwLBoHalnX fgR9X7/7p97TRz7jutV+h4zrj1dvuhy/AFBLAwQUAAAACACHTuJAfublIPcAAADhAQAAEwAAAFtD b250ZW50X1R5cGVzXS54bWyVkUFOwzAQRfdI3MHyFiVOu0AIJemCtEtAqBxgZE8Si2RseUxob4+T thtEkVjaM/+/J7vcHMZBTBjYOqrkKi+kQNLOWOoq+b7fZQ9ScAQyMDjCSh6R5aa+vSn3R48sUpq4 kn2M/lEp1j2OwLnzSGnSujBCTMfQKQ/6AzpU66K4V9pRRIpZnDtkXTbYwucQxfaQrk8mAQeW4um0 OLMqCd4PVkNMpmoi84OSnQl5Si473FvPd0lDql8J8+Q64Jx7SU8TrEHxCiE+w5g0lAmsjPuigFP+ d8lsOXLm2tZqzJvATYq94XSxutaOa9c4/d/y7ZK6dKvlg+pvUEsBAhQAFAAAAAgAh07iQH7m5SD3 AAAA4QEAABMAAAAAAAAAAQAgAAAAjwgAAFtDb250ZW50X1R5cGVzXS54bWxQSwECFAAKAAAAAACH TuJAAAAAAAAAAAAAAAAABgAAAAAAAAAAABAAAABxBwAAX3JlbHMvUEsBAhQAFAAAAAgAh07iQIoU ZjzRAAAAlAEAAAsAAAAAAAAAAQAgAAAAlQcAAF9yZWxzLy5yZWxzUEsBAhQACgAAAAAAh07iQAAA AAAAAAAAAAAAAAQAAAAAAAAAAAAQAAAAAAAAAGRycy9QSwECFAAUAAAACACHTuJAtvwDD9sAAAAM AQAADwAAAAAAAAABACAAAAAiAAAAZHJzL2Rvd25yZXYueG1sUEsBAhQAFAAAAAgAh07iQCt+ORkb BgAAoxUAAA4AAAAAAAAAAQAgAAAAKgEAAGRycy9lMm9Eb2MueG1sUEsFBgAAAAAGAAYAWQEAALcJ AAAAAA== 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PGJbqLoAAADb AAAADwAAAGRycy9kb3ducmV2LnhtbEVPTYvCMBC9L/gfwgje1rSKy1JNRUTFgwirC+JtaMa2tJmU Jrb6781B8Ph434vlw9Sio9aVlhXE4wgEcWZ1ybmC//P2+xeE88gaa8uk4EkOlunga4GJtj3/UXfy uQgh7BJUUHjfJFK6rCCDbmwb4sDdbGvQB9jmUrfYh3BTy0kU/UiDJYeGAhtaF5RVp7tRsOuxX03j TXeobuvn9Tw7Xg4xKTUaxtEchKeH/4jf7r1WMAnrw5fwA2T6AlBLAwQUAAAACACHTuJAMy8FnjsA AAA5AAAAFQAAAGRycy9ncm91cHNoYXBleG1sLnhtbLOxr8jNUShLLSrOzM+zVTLUM1BSSM1Lzk/J zEu3VQoNcdO1UFIoLknMS0nMyc9LtVWqTC1Wsrfj5QIAUEsDBAoAAAAAAIdO4kAAAAAAAAAAAAAA AAAGAAAAX3JlbHMvUEsDBBQAAAAIAIdO4kAJLbcE0wAAAJkBAAALAAAAX3JlbHMvLnJlbHOlkEFL AzEQhe+C/yHM3c22BxFptjeh11rBa0hms8FNJszE1f57U0RwpTcPc5h5zPceb7f/TLNakCVSNrDp elCYHfmYg4GX09PdAyipNns7U0YDZxTYD7c3uyPOtrYnmWIR1ShZDEy1lketxU2YrHRUMDdlJE62 tpWDLta92YB62/f3mn8zYFgx1cEb4IPfgjqdS3P+w07RMQmNtXOUNI1jdNeoOjC9l+fJFnxNc2NZ DlgNeJZvSS5SC9m1AX09w+afGTx95CMua/fLkXH58dWrQocvUEsDBBQAAAAIAIdO4kBUfegn/gAA AOwBAAATAAAAW0NvbnRlbnRfVHlwZXNdLnhtbJWRy07DMBBF90j8g+UtShxYIISadEGAHSAoHzCy J4lFYlseN7R/z7iPDaJIXdoz954je7HcTKOYMZL1rpbXZSUFOu2NdX0tP1dPxZ0UlMAZGL3DWm6R 5LK5vFistgFJcNpRLYeUwr1SpAecgEof0PGk83GCxMfYqwD6C3pUN1V1q7R3CV0qUu6QzaLFDtZj Eo8bvt6bRBxJiof9YmbVEkIYrYbEpmp25helOBBKTu52aLCBrlhDqj8JeXIacMi98tNEa1C8QUwv MLGGMpGU8d8u4lz+X5ItJyp811mNZRup5dg7zkerU+199OtAAwTk/nMZzzn8kcNHjNr9VfMDUEsB AhQAFAAAAAgAh07iQFR96Cf+AAAA7AEAABMAAAAAAAAAAQAgAAAAlwIAAFtDb250ZW50X1R5cGVz XS54bWxQSwECFAAKAAAAAACHTuJAAAAAAAAAAAAAAAAABgAAAAAAAAAAABAAAAB3AQAAX3JlbHMv UEsBAhQAFAAAAAgAh07iQAkttwTTAAAAmQEAAAsAAAAAAAAAAQAgAAAAmwEAAF9yZWxzLy5yZWxz UEsBAhQACgAAAAAAh07iQAAAAAAAAAAAAAAAAAQAAAAAAAAAAAAQAAAAAAAAAGRycy9QSwECFAAU AAAACACHTuJAPGJbqLoAAADbAAAADwAAAAAAAAABACAAAAAiAAAAZHJzL2Rvd25yZXYueG1sUEsB AhQAFAAAAAgAh07iQDMvBZ47AAAAOQAAABUAAAAAAAAAAQAgAAAACQEAAGRycy9ncm91cHNoYXBl eG1sLnhtbFBLBQYAAAAABgAGAGABAADGAwAAAAA= 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zs3bFLcAAADb AAAADwAAAGRycy9kb3ducmV2LnhtbEWPzQrCMBCE74LvEFbwpmkVRKupB0H04MUfPC/N2tY2m9JE rW9vBMHjMDPfMKt1Z2rxpNaVlhXE4wgEcWZ1ybmCy3k7moNwHlljbZkUvMnBOu33Vpho++IjPU8+ FwHCLkEFhfdNIqXLCjLoxrYhDt7NtgZ9kG0udYuvADe1nETRTBosOSwU2NCmoKw6PYyCujvgfVp1 i3wbS32dZjsi3Ck1HMTREoSnzv/Dv/ZeK5jE8P0SfoBMP1BLAwQUAAAACACHTuJAMy8FnjsAAAA5 AAAAEAAAAGRycy9zaGFwZXhtbC54bWyzsa/IzVEoSy0qzszPs1Uy1DNQUkjNS85PycxLt1UKDXHT tVBSKC5JzEtJzMnPS7VVqkwtVrK34+UCAFBLAwQKAAAAAACHTuJAAAAAAAAAAAAAAAAABgAAAF9y ZWxzL1BLAwQUAAAACACHTuJA1VwmKMwAAACPAQAACwAAAF9yZWxzLy5yZWxzpZCxagMxDIb3QN/B aO/5kqGUEF+2QtaQQldh6+5MzpaxzDV5+7iUQi9ky6BBv9D3Ce32lzCpmbJ4jgbWTQuKomXn42Dg 8/Tx+g5KCkaHE0cycCWBffey2h1pwlKXZPRJVKVEMTCWkrZaix0poDScKNZJzzlgqW0edEJ7xoH0 pm3fdP7PgG7BVAdnIB/cBtTpmqr5jh28zSzcl8Zy0Nz33j6iahkx0VeYKgbzQMWAy/Kb1tOaWqAf m9dPmh1/xyPNS/FPmGn+8+rFG7sbUEsDBBQAAAAIAIdO4kBa4xFm9wAAAOIBAAATAAAAW0NvbnRl bnRfVHlwZXNdLnhtbJWRTU/EIBCG7yb+BzJX01I9GGNK92D1qEbXHzCBaUu2BcJg3f330v24GNfE I8y8z/sE6tV2GsVMka13Cq7LCgQ57Y11vYKP9VNxB4ITOoOjd6RgRwyr5vKiXu8CschpxwqGlMK9 lKwHmpBLH8jlSefjhCkfYy8D6g32JG+q6lZq7xK5VKSFAU3dUoefYxKP23x9MIk0MoiHw+LSpQBD GK3GlE3l7MyPluLYUObkfocHG/gqa4D8tWGZnC845l7y00RrSLxiTM84ZQ1pIkvjv1ykufwbslhO XPius5rKNnKbY280n6zO0XnAQBn9X/z7kjvB5f6Hmm9QSwECFAAUAAAACACHTuJAWuMRZvcAAADi AQAAEwAAAAAAAAABACAAAACIAgAAW0NvbnRlbnRfVHlwZXNdLnhtbFBLAQIUAAoAAAAAAIdO4kAA AAAAAAAAAAAAAAAGAAAAAAAAAAAAEAAAAG8BAABfcmVscy9QSwECFAAUAAAACACHTuJA1VwmKMwA AACPAQAACwAAAAAAAAABACAAAACTAQAAX3JlbHMvLnJlbHNQSwECFAAKAAAAAACHTuJAAAAAAAAA AAAAAAAABAAAAAAAAAAAABAAAAAAAAAAZHJzL1BLAQIUABQAAAAIAIdO4kDOzdsUtwAAANsAAAAP AAAAAAAAAAEAIAAAACIAAABkcnMvZG93bnJldi54bWxQSwECFAAUAAAACACHTuJAMy8FnjsAAAA5 AAAAEAAAAAAAAAABACAAAAAGAQAAZHJzL3NoYXBleG1sLnhtbFBLBQYAAAAABgAGAFsBAACwAwAA AAA= 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69A8D44F"/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IAXGO70AAADb AAAADwAAAGRycy9kb3ducmV2LnhtbEWPQWvCQBSE74X+h+UVequ7yaFIdBUpFkMFsTEXb4/sMwlm 34bsGu2/dwWhx2FmvmHmy5vtxEiDbx1rSCYKBHHlTMu1hvLw/TEF4QOywc4xafgjD8vF68scM+Ou /EtjEWoRIewz1NCE0GdS+qohi37ieuLondxgMUQ51NIMeI1w28lUqU9pseW40GBPXw1V5+JiNay3 02P5s1ureo9dsqExXxUq1/r9LVEzEIFu4T/8bOdGQ5rC40v8AXJxB1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AgBcY7vQAA ANsAAAAPAAAAAAAAAAEAIAAAACIAAABkcnMvZG93bnJldi54bWxQSwECFAAUAAAACACHTuJAMy8F njsAAAA5AAAAEAAAAAAAAAABACAAAAAMAQAAZHJzL3NoYXBleG1sLnhtbFBLBQYAAAAABgAGAFsB AAC2AwAAAAA= 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OeyQzrcAAADb AAAADwAAAGRycy9kb3ducmV2LnhtbEWPzQrCMBCE74LvEFbwpqkVRKpRUCh4Ev8eYGnWptpsahP/ 3t4IgsdhZr5h5suXrcWDWl85VjAaJiCIC6crLhWcjvlgCsIHZI21Y1LwJg/LRbczx0y7J+/pcQil iBD2GSowITSZlL4wZNEPXUMcvbNrLYYo21LqFp8RbmuZJslEWqw4LhhsaG2ouB7uVkFu7tvdbRX0 yd1yaS/kN+vUK9XvjZIZiECv8A//2hutIB3D90v8AXLxAVBLAwQUAAAACACHTuJAMy8FnjsAAAA5 AAAAEAAAAGRycy9zaGFwZXhtbC54bWyzsa/IzVEoSy0qzszPs1Uy1DNQUkjNS85PycxLt1UKDXHT tVBSKC5JzEtJzMnPS7VVqkwtVrK34+UCAFBLAwQKAAAAAACHTuJAAAAAAAAAAAAAAAAABgAAAF9y ZWxzL1BLAwQUAAAACACHTuJA1VwmKMwAAACPAQAACwAAAF9yZWxzLy5yZWxzpZCxagMxDIb3QN/B aO/5kqGUEF+2QtaQQldh6+5MzpaxzDV5+7iUQi9ky6BBv9D3Ce32lzCpmbJ4jgbWTQuKomXn42Dg 8/Tx+g5KCkaHE0cycCWBffey2h1pwlKXZPRJVKVEMTCWkrZaix0poDScKNZJzzlgqW0edEJ7xoH0 pm3fdP7PgG7BVAdnIB/cBtTpmqr5jh28zSzcl8Zy0Nz33j6iahkx0VeYKgbzQMWAy/Kb1tOaWqAf m9dPmh1/xyPNS/FPmGn+8+rFG7sbUEsDBBQAAAAIAIdO4kBa4xFm9wAAAOIBAAATAAAAW0NvbnRl bnRfVHlwZXNdLnhtbJWRTU/EIBCG7yb+BzJX01I9GGNK92D1qEbXHzCBaUu2BcJg3f330v24GNfE I8y8z/sE6tV2GsVMka13Cq7LCgQ57Y11vYKP9VNxB4ITOoOjd6RgRwyr5vKiXu8CschpxwqGlMK9 lKwHmpBLH8jlSefjhCkfYy8D6g32JG+q6lZq7xK5VKSFAU3dUoefYxKP23x9MIk0MoiHw+LSpQBD GK3GlE3l7MyPluLYUObkfocHG/gqa4D8tWGZnC845l7y00RrSLxiTM84ZQ1pIkvjv1ykufwbslhO XPius5rKNnKbY280n6zO0XnAQBn9X/z7kjvB5f6Hmm9QSwECFAAUAAAACACHTuJAWuMRZvcAAADi AQAAEwAAAAAAAAABACAAAACIAgAAW0NvbnRlbnRfVHlwZXNdLnhtbFBLAQIUAAoAAAAAAIdO4kAA AAAAAAAAAAAAAAAGAAAAAAAAAAAAEAAAAG8BAABfcmVscy9QSwECFAAUAAAACACHTuJA1VwmKMwA AACPAQAACwAAAAAAAAABACAAAACTAQAAX3JlbHMvLnJlbHNQSwECFAAKAAAAAACHTuJAAAAAAAAA AAAAAAAABAAAAAAAAAAAABAAAAAAAAAAZHJzL1BLAQIUABQAAAAIAIdO4kA57JDOtwAAANsAAAAP AAAAAAAAAAEAIAAAACIAAABkcnMvZG93bnJldi54bWxQSwECFAAUAAAACACHTuJAMy8FnjsAAAA5 AAAAEAAAAAAAAAABACAAAAAGAQAAZHJzL3NoYXBleG1sLnhtbFBLBQYAAAAABgAGAFsBAACwAwAA AAA= 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 w14:paraId="271D01BA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3190240</wp:posOffset>
                </wp:positionV>
                <wp:extent cx="6429375" cy="982345"/>
                <wp:effectExtent l="0" t="0" r="0" b="0"/>
                <wp:wrapNone/>
                <wp:docPr id="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F9219C4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2005.07-2009.06      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eastAsia="zh-CN"/>
                              </w:rPr>
                              <w:t>广州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科技大学  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>市场营销（本科）</w:t>
                            </w:r>
                          </w:p>
                          <w:p w14:paraId="17C9FC12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主修课程：</w:t>
                            </w:r>
                          </w:p>
                          <w:p w14:paraId="4CE07C86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管理学、微观经济学、宏观经济学、管理信息系统、统计学、会计学、财务管理、市场营销、经济法、消费者行为学、国际市场营销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251.2pt;height:77.35pt;width:506.25pt;mso-position-vertical-relative:page;z-index:-251646976;v-text-anchor:middle;mso-width-relative:page;mso-height-relative:page;" filled="f" stroked="f" coordsize="21600,21600" o:gfxdata="UEsDBAoAAAAAAIdO4kAAAAAAAAAAAAAAAAAEAAAAZHJzL1BLAwQUAAAACACHTuJAOo841tsAAAAL AQAADwAAAGRycy9kb3ducmV2LnhtbE2Py07DMBBF90j8gzVI7Kid0JYSMqkEEkI8NjTtojs3niYB P6LYScrf465gN6M5unNuvj4ZzUbqfessQjITwMhWTrW2RtiWzzcrYD5Iq6R2lhB+yMO6uLzIZabc ZD9p3ISaxRDrM4nQhNBlnPuqISP9zHVk4+3oeiNDXPuaq15OMdxongqx5Ea2Nn5oZEdPDVXfm8Eg uPJYrl7E134adtXj6/vHuH/THPH6KhEPwAKdwh8MZ/2oDkV0OrjBKs80wq2YRxJhIdI4nAExT++B HRCWi7sEeJHz/x2KX1BLAwQUAAAACACHTuJAMQ7BPyQCAAAsBAAADgAAAGRycy9lMm9Eb2MueG1s rVNLbtswEN0X6B0I7mvZip2PYDlIY7gokH6AtAegKcoiSnJYkraUHqC5QVfddN9z+RwdUopruJss qoXA4ZBv5r15nF93WpGdcF6CKelkNKZEGA6VNJuSfv60enVJiQ/MVEyBESV9EJ5eL16+mLe2EDk0 oCrhCIIYX7S2pE0ItsgyzxuhmR+BFQaTNTjNAoZuk1WOtYiuVZaPx+dZC66yDrjwHneXfZIOiO45 gFDXkosl8K0WJvSoTigWkJJvpPV0kbqta8HDh7r2IhBVUmQa0h+L4Hod/9lizoqNY7aRfGiBPaeF E06aSYNFD1BLFhjZOvkPlJbcgYc6jDjorCeSFEEWk/GJNvcNsyJxQam9PYju/x8sf7/76IisSprP KDFM48T3Px73P3/vf30nedSntb7AY/cWD4buNXTomsTV2zvgXzwxcNswsxE3zkHbCFZhf5N4Mzu6 2uP4CLJu30GFddg2QALqaqejeCgHQXSczcNhNqILhOPm+TS/OrvAHjnmri7zs+kslWDF023rfHgj QJO4KKnD2Sd0trvzIXbDiqcjsZiBlVQqzV8Z0iLoDCU4yWgZ0OxK6pJejuM31FRmYBcJ9dRCt+4G tdZQPSBPB73d8LHhogH3jZIWrVZS/3XLnKBEvTWo1dVkOo3eTMF0dpFj4I4z6+MMMxyhSsqDo6QP bkNydOzd2xtUdSUT4Sh/38vQLZoo6TAYPrr0OE6n/j7yxR9QSwMECgAAAAAAh07iQAAAAAAAAAAA AAAAAAYAAABfcmVscy9QSwMEFAAAAAgAh07iQIoUZjzRAAAAlAEAAAsAAABfcmVscy8ucmVsc6WQ wWrDMAyG74O9g9F9cZrDGKNOL6PQa+kewNiKYxpbRjLZ+vbzDoNl9LajfqHvE//+8JkWtSJLpGxg 1/WgMDvyMQcD75fj0wsoqTZ7u1BGAzcUOIyPD/szLra2I5ljEdUoWQzMtZZXrcXNmKx0VDC3zUSc bG0jB12su9qAeuj7Z82/GTBumOrkDfDJD6Aut9LMf9gpOiahqXaOkqZpiu4eVQe2ZY7uyDbhG7lG sxywGvAsGgdqWdd+BH1fv/un3tNHPuO61X6HjOuPV2+6HL8AUEsDBBQAAAAIAIdO4kB+5uUg9wAA AOEBAAATAAAAW0NvbnRlbnRfVHlwZXNdLnhtbJWRQU7DMBBF90jcwfIWJU67QAgl6YK0S0CoHGBk TxKLZGx5TGhvj5O2G0SRWNoz/78nu9wcxkFMGNg6quQqL6RA0s5Y6ir5vt9lD1JwBDIwOMJKHpHl pr69KfdHjyxSmriSfYz+USnWPY7AufNIadK6MEJMx9ApD/oDOlTrorhX2lFEilmcO2RdNtjC5xDF 9pCuTyYBB5bi6bQ4syoJ3g9WQ0ymaiLzg5KdCXlKLjvcW893SUOqXwnz5DrgnHtJTxOsQfEKIT7D mDSUCayM+6KAU/53yWw5cuba1mrMm8BNir3hdLG61o5r1zj93/Ltkrp0q+WD6m9QSwECFAAUAAAA CACHTuJAfublIPcAAADhAQAAEwAAAAAAAAABACAAAACYBAAAW0NvbnRlbnRfVHlwZXNdLnhtbFBL AQIUAAoAAAAAAIdO4kAAAAAAAAAAAAAAAAAGAAAAAAAAAAAAEAAAAHoDAABfcmVscy9QSwECFAAU AAAACACHTuJAihRmPNEAAACUAQAACwAAAAAAAAABACAAAACeAwAAX3JlbHMvLnJlbHNQSwECFAAK AAAAAACHTuJAAAAAAAAAAAAAAAAABAAAAAAAAAAAABAAAAAAAAAAZHJzL1BLAQIUABQAAAAIAIdO 4kA6jzjW2wAAAAsBAAAPAAAAAAAAAAEAIAAAACIAAABkcnMvZG93bnJldi54bWxQSwECFAAUAAAA CACHTuJAMQ7BPyQCAAAsBAAADgAAAAAAAAABACAAAAAqAQAAZHJzL2Uyb0RvYy54bWxQSwUGAAAA AAYABgBZAQAAwAUAAAAA 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7F9219C4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2005.07-2009.06      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eastAsia="zh-CN"/>
                        </w:rPr>
                        <w:t>广州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科技大学  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      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>市场营销（本科）</w:t>
                      </w:r>
                    </w:p>
                    <w:p w14:paraId="17C9FC12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主修课程：</w:t>
                      </w:r>
                    </w:p>
                    <w:p w14:paraId="4CE07C86">
                      <w:pPr>
                        <w:adjustRightInd w:val="0"/>
                        <w:snapToGrid w:val="0"/>
                        <w:spacing w:line="20" w:lineRule="atLeas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管理学、微观经济学、宏观经济学、管理信息系统、统计学、会计学、财务管理、市场营销、经济法、消费者行为学、国际市场营销</w:t>
                      </w:r>
                    </w:p>
                  </w:txbxContent>
                </v:textbox>
              </v:shape>
            </w:pict>
          </mc:Fallback>
        </mc:AlternateContent>
      </w:r>
    </w:p>
    <w:p w14:paraId="10FE12B9">
      <w:pPr>
        <w:adjustRightInd w:val="0"/>
        <w:snapToGrid w:val="0"/>
      </w:pPr>
    </w:p>
    <w:p w14:paraId="0CE4908B"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>
                <wp:simplePos x="0" y="0"/>
                <wp:positionH relativeFrom="column">
                  <wp:posOffset>100330</wp:posOffset>
                </wp:positionH>
                <wp:positionV relativeFrom="page">
                  <wp:posOffset>2951480</wp:posOffset>
                </wp:positionV>
                <wp:extent cx="914400" cy="91440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D8854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.9pt;margin-top:232.4pt;height:72pt;width:72pt;mso-position-vertical-relative:page;z-index:-251635712;mso-width-relative:page;mso-height-relative:page;" filled="f" stroked="f" coordsize="21600,21600" o:gfxdata="UEsDBAoAAAAAAIdO4kAAAAAAAAAAAAAAAAAEAAAAZHJzL1BLAwQUAAAACACHTuJAffwfitcAAAAK AQAADwAAAGRycy9kb3ducmV2LnhtbE2PzU7DMBCE70i8g7VIXBC1C21IQ5xKreDGpS0Xbm68JFHt dWS7P7w92xPcZrSj2W/q5cU7ccKYhkAaphMFAqkNdqBOw+fu/bEEkbIha1wg1PCDCZbN7U1tKhvO tMHTNneCSyhVRkOf81hJmdoevUmTMCLx7TtEbzLb2EkbzZnLvZNPShXSm4H4Q29GXPfYHrZHr2Fx eNt8fdidfYnP8cENcmXXfqX1/d1UvYLIeMl/YbjiMzo0zLQPR7JJOPZzJs8aZsWMxTUwX7DYayhU WYJsavl/QvMLUEsDBBQAAAAIAIdO4kCeDdFfOgIAAGsEAAAOAAAAZHJzL2Uyb0RvYy54bWytVM1u EzEQviPxDpbvdDdpiSDqpgqtipAiWqkgzo7Xm7XkP2ynu+EB4A049cKd5+pz8Nm7SavCoQcu3vHM eGa+b2b29KzXitwKH6Q1FZ0clZQIw20tzaainz9dvnpDSYjM1ExZIyq6E4GeLV6+OO3cXExta1Ut PEEQE+adq2gbo5sXReCt0CwcWScMjI31mkVc/aaoPesQXatiWpazorO+dt5yEQK0F4ORjhH9cwLa ppFcXFi+1cLEIaoXikVACq10gS5ytU0jeLxqmiAiURUF0phPJIG8TmexOGXzjWeulXwsgT2nhCeY NJMGSQ+hLlhkZOvlX6G05N4G28QjbnUxAMmMAMWkfMLNTcucyFhAdXAH0sP/C8s/3l57IuuKTk8o MUyj4/c/f9zf/b7/9Z1AB4I6F+bwu3HwjP0722Ns9voAZcLdN16nLxAR2EHv7kCv6CPhUL6dnJyU sHCYRhnRi4fHzof4XlhNklBRj+5lUtntKsTBde+Schl7KZXKHVSGdBWdHb8u84ODBcGVQY4EYSg1 SbFf9yOuta13gOXtMBnB8UuJ5CsW4jXzGAXUi2WJVzgaZZHEjhIlrfXf/qVP/ugQrJR0GK2Khq9b 5gUl6oNB745nZaIh5gsE/1i73mvNVp9bTO0E6+h4FpNvVHux8VZ/wS4tUzaYmOHIWdG4F8/jMOjY RS6Wy+y0dV5u2uEBJtCxuDI3jqc0idLgltsIWjPbiaqBn5FBzGDu17gvacgf37PXwz9i8QdQSwME CgAAAAAAh07iQAAAAAAAAAAAAAAAAAYAAABfcmVscy9QSwMEFAAAAAgAh07iQIoUZjzRAAAAlAEA AAsAAABfcmVscy8ucmVsc6WQwWrDMAyG74O9g9F9cZrDGKNOL6PQa+kewNiKYxpbRjLZ+vbzDoNl 9LajfqHvE//+8JkWtSJLpGxg1/WgMDvyMQcD75fj0wsoqTZ7u1BGAzcUOIyPD/szLra2I5ljEdUo WQzMtZZXrcXNmKx0VDC3zUScbG0jB12su9qAeuj7Z82/GTBumOrkDfDJD6Aut9LMf9gpOiahqXaO kqZpiu4eVQe2ZY7uyDbhG7lGsxywGvAsGgdqWdd+BH1fv/un3tNHPuO61X6HjOuPV2+6HL8AUEsD BBQAAAAIAIdO4kB+5uUg9wAAAOEBAAATAAAAW0NvbnRlbnRfVHlwZXNdLnhtbJWRQU7DMBBF90jc wfIWJU67QAgl6YK0S0CoHGBkTxKLZGx5TGhvj5O2G0SRWNoz/78nu9wcxkFMGNg6quQqL6RA0s5Y 6ir5vt9lD1JwBDIwOMJKHpHlpr69KfdHjyxSmriSfYz+USnWPY7AufNIadK6MEJMx9ApD/oDOlTr orhX2lFEilmcO2RdNtjC5xDF9pCuTyYBB5bi6bQ4syoJ3g9WQ0ymaiLzg5KdCXlKLjvcW893SUOq Xwnz5DrgnHtJTxOsQfEKIT7DmDSUCayM+6KAU/53yWw5cuba1mrMm8BNir3hdLG61o5r1zj93/Lt krp0q+WD6m9QSwECFAAUAAAACACHTuJAfublIPcAAADhAQAAEwAAAAAAAAABACAAAACqBAAAW0Nv bnRlbnRfVHlwZXNdLnhtbFBLAQIUAAoAAAAAAIdO4kAAAAAAAAAAAAAAAAAGAAAAAAAAAAAAEAAA AIwDAABfcmVscy9QSwECFAAUAAAACACHTuJAihRmPNEAAACUAQAACwAAAAAAAAABACAAAACwAwAA X3JlbHMvLnJlbHNQSwECFAAKAAAAAACHTuJAAAAAAAAAAAAAAAAABAAAAAAAAAAAABAAAAAAAAAA ZHJzL1BLAQIUABQAAAAIAIdO4kB9/B+K1wAAAAoBAAAPAAAAAAAAAAEAIAAAACIAAABkcnMvZG93 bnJldi54bWxQSwECFAAUAAAACACHTuJAng3RXzoCAABrBAAADgAAAAAAAAABACAAAAAmAQAAZHJz L2Uyb0RvYy54bWxQSwUGAAAAAAYABgBZAQAA0gUAAAAA 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 w14:paraId="18D8854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cstheme="minorBidi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theme="minorBidi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>
                <wp:simplePos x="0" y="0"/>
                <wp:positionH relativeFrom="column">
                  <wp:posOffset>100330</wp:posOffset>
                </wp:positionH>
                <wp:positionV relativeFrom="page">
                  <wp:posOffset>4273550</wp:posOffset>
                </wp:positionV>
                <wp:extent cx="914400" cy="914400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88E73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实习经历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.9pt;margin-top:336.5pt;height:72pt;width:72pt;mso-position-vertical-relative:page;z-index:-251634688;mso-width-relative:page;mso-height-relative:page;" filled="f" stroked="f" coordsize="21600,21600" o:gfxdata="UEsDBAoAAAAAAIdO4kAAAAAAAAAAAAAAAAAEAAAAZHJzL1BLAwQUAAAACACHTuJA8xfGqtcAAAAK AQAADwAAAGRycy9kb3ducmV2LnhtbE2PzU7DMBCE70i8g7VIXBC1Q9WmDXEqtYIbl7ZcuLnxkkS1 15Ht/vD2bE9wnNnR7Df16uqdOGNMQyANxUSBQGqDHajT8Ll/f16ASNmQNS4QavjBBKvm/q42lQ0X 2uJ5lzvBJZQqo6HPeaykTG2P3qRJGJH49h2iN5ll7KSN5sLl3skXpebSm4H4Q29G3PTYHncnr2F5 fNt+fdi9LeM0PrlBru3Gr7V+fCjUK4iM1/wXhhs+o0PDTIdwIpuEYz1j8qxhXk550y0wW7Jz0LAo SgWyqeX/Cc0vUEsDBBQAAAAIAIdO4kBreY1bOgIAAGsEAAAOAAAAZHJzL2Uyb0RvYy54bWytVM1u EzEQviPxDpbvdDdtCRBlU4VGRUgVrVQQZ8frzVryH7bT3fAA8AacuHDnufocfPZu0qpw6IGLdzwz npnvm5mdn/VakVvhg7SmopOjkhJhuK2l2VT008eLF68pCZGZmilrREV3ItCzxfNn887NxLFtraqF JwhiwqxzFW1jdLOiCLwVmoUj64SBsbFes4ir3xS1Zx2ia1Ucl+W06KyvnbdchADtajDSMaJ/SkDb NJKLleVbLUwconqhWASk0EoX6CJX2zSCx6umCSISVVEgjflEEsjrdBaLOZttPHOt5GMJ7CklPMKk mTRIegi1YpGRrZd/hdKSextsE4+41cUAJDMCFJPyETc3LXMiYwHVwR1ID/8vLP9we+2JrCt6/IoS wzQ6fvfj+93P33e/vhHoQFDnwgx+Nw6esX9re4zNXh+gTLj7xuv0BSICO+jdHegVfSQcyjeT09MS Fg7TKCN6cf/Y+RDfCatJEirq0b1MKru9DHFw3bukXMZeSKVyB5UhXUWnJy/L/OBgQXBlkCNBGEpN UuzX/YhrbesdYHk7TEZw/EIi+SUL8Zp5jALqxbLEKxyNskhiR4mS1vqv/9Inf3QIVko6jFZFw5ct 84IS9d6gdyfTMtEQ8wWCf6hd77Vmq88tpnaCdXQ8i8k3qr3YeKs/Y5eWKRtMzHDkrGjci+dxGHTs IhfLZXbaOi837fAAE+hYvDQ3jqc0idLgltsIWjPbiaqBn5FBzGDu17gvacgf3rPX/T9i8QdQSwME CgAAAAAAh07iQAAAAAAAAAAAAAAAAAYAAABfcmVscy9QSwMEFAAAAAgAh07iQIoUZjzRAAAAlAEA AAsAAABfcmVscy8ucmVsc6WQwWrDMAyG74O9g9F9cZrDGKNOL6PQa+kewNiKYxpbRjLZ+vbzDoNl 9LajfqHvE//+8JkWtSJLpGxg1/WgMDvyMQcD75fj0wsoqTZ7u1BGAzcUOIyPD/szLra2I5ljEdUo WQzMtZZXrcXNmKx0VDC3zUScbG0jB12su9qAeuj7Z82/GTBumOrkDfDJD6Aut9LMf9gpOiahqXaO kqZpiu4eVQe2ZY7uyDbhG7lGsxywGvAsGgdqWdd+BH1fv/un3tNHPuO61X6HjOuPV2+6HL8AUEsD BBQAAAAIAIdO4kB+5uUg9wAAAOEBAAATAAAAW0NvbnRlbnRfVHlwZXNdLnhtbJWRQU7DMBBF90jc wfIWJU67QAgl6YK0S0CoHGBkTxKLZGx5TGhvj5O2G0SRWNoz/78nu9wcxkFMGNg6quQqL6RA0s5Y 6ir5vt9lD1JwBDIwOMJKHpHlpr69KfdHjyxSmriSfYz+USnWPY7AufNIadK6MEJMx9ApD/oDOlTr orhX2lFEilmcO2RdNtjC5xDF9pCuTyYBB5bi6bQ4syoJ3g9WQ0ymaiLzg5KdCXlKLjvcW893SUOq Xwnz5DrgnHtJTxOsQfEKIT7DmDSUCayM+6KAU/53yWw5cuba1mrMm8BNir3hdLG61o5r1zj93/Lt krp0q+WD6m9QSwECFAAUAAAACACHTuJAfublIPcAAADhAQAAEwAAAAAAAAABACAAAACqBAAAW0Nv bnRlbnRfVHlwZXNdLnhtbFBLAQIUAAoAAAAAAIdO4kAAAAAAAAAAAAAAAAAGAAAAAAAAAAAAEAAA AIwDAABfcmVscy9QSwECFAAUAAAACACHTuJAihRmPNEAAACUAQAACwAAAAAAAAABACAAAACwAwAA X3JlbHMvLnJlbHNQSwECFAAKAAAAAACHTuJAAAAAAAAAAAAAAAAABAAAAAAAAAAAABAAAAAAAAAA ZHJzL1BLAQIUABQAAAAIAIdO4kDzF8aq1wAAAAoBAAAPAAAAAAAAAAEAIAAAACIAAABkcnMvZG93 bnJldi54bWxQSwECFAAUAAAACACHTuJAa3mNWzoCAABrBAAADgAAAAAAAAABACAAAAAmAQAAZHJz L2Uyb0RvYy54bWxQSwUGAAAAAAYABgBZAQAA0gUAAAAA 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 w14:paraId="4888E73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cstheme="minorBidi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theme="minorBidi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>
                <wp:simplePos x="0" y="0"/>
                <wp:positionH relativeFrom="column">
                  <wp:posOffset>100330</wp:posOffset>
                </wp:positionH>
                <wp:positionV relativeFrom="page">
                  <wp:posOffset>8238490</wp:posOffset>
                </wp:positionV>
                <wp:extent cx="914400" cy="91440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00F88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.9pt;margin-top:648.7pt;height:72pt;width:72pt;mso-position-vertical-relative:page;z-index:-251632640;mso-width-relative:page;mso-height-relative:page;" filled="f" stroked="f" coordsize="21600,21600" o:gfxdata="UEsDBAoAAAAAAIdO4kAAAAAAAAAAAAAAAAAEAAAAZHJzL1BLAwQUAAAACACHTuJA8GG4AdkAAAAM AQAADwAAAGRycy9kb3ducmV2LnhtbE2PT0/DMAzF70h8h8hIXBBLOzq2lqaTNsGNyzYuu2WNaasl TpVkf/j2eCc42c9+ev65Xl6dFWcMcfCkIJ9kIJBabwbqFHztPp4XIGLSZLT1hAp+MMKyub+rdWX8 hTZ43qZOcAjFSivoUxorKWPbo9Nx4kck3n374HRiGTppgr5wuLNymmWv0umB+EKvR1z32B63J6eg PL5v9p9mZ+bhJTzZQa7M2q2UenzIszcQCa/pzww3fEaHhpkO/kQmCst6xuSJ67ScFyBujlnJowM3 RZEXIJta/n+i+QVQSwMEFAAAAAgAh07iQCbwu/s6AgAAawQAAA4AAABkcnMvZTJvRG9jLnhtbK1U zW7UMBC+I/EOlu9ssm2p6KrZamm1CKmilQri7HWcjSX/YTtNygPAG3Diwp3n6nPw2cluq8KhBy7O eGY8M983Mzk9G7Qit8IHaU1F57OSEmG4raXZVvTTx/WrN5SEyEzNlDWionci0LPlyxenvVuIA9ta VQtPEMSERe8q2sboFkUReCs0CzPrhIGxsV6ziKvfFrVnPaJrVRyU5XHRW187b7kIAdqL0UiniP45 AW3TSC4uLO+0MHGM6oViEZBCK12gy1xt0wger5omiEhURYE05hNJIG/SWSxP2WLrmWsln0pgzynh CSbNpEHSfagLFhnpvPwrlJbc22CbOONWFyOQzAhQzMsn3Ny0zImMBVQHtyc9/L+w/MPttSeyrujB CSWGaXT8/sf3+5+/7399I9CBoN6FBfxuHDzj8NYOGJudPkCZcA+N1+kLRAR20Hu3p1cMkXAoT+ZH RyUsHKZJRvTi4bHzIb4TVpMkVNSje5lUdnsZ4ui6c0m5jF1LpXIHlSF9RY8PX5f5wd6C4MogR4Iw lpqkOGyGCdfG1neA5e04GcHxtUTySxbiNfMYBdSLZYlXOBplkcROEiWt9V//pU/+6BCslPQYrYqG Lx3zghL13qB3h8dloiHmCwT/WLvZaU2nzy2mdo51dDyLyTeqndh4qz9jl1YpG0zMcOSsaNyJ53Ec dOwiF6tVduqcl9t2fIAJdCxemhvHU5pEaXCrLoLWzHaiauRnYhAzmPs17Usa8sf37PXwj1j+AVBL AwQKAAAAAACHTuJAAAAAAAAAAAAAAAAABgAAAF9yZWxzL1BLAwQUAAAACACHTuJAihRmPNEAAACU AQAACwAAAF9yZWxzLy5yZWxzpZDBasMwDIbvg72D0X1xmsMYo04vo9Br6R7A2IpjGltGMtn69vMO g2X0tqN+oe8T//7wmRa1IkukbGDX9aAwO/IxBwPvl+PTCyipNnu7UEYDNxQ4jI8P+zMutrYjmWMR 1ShZDMy1lletxc2YrHRUMLfNRJxsbSMHXay72oB66Ptnzb8ZMG6Y6uQN8MkPoC630sx/2Ck6JqGp do6SpmmK7h5VB7Zlju7INuEbuUazHLAa8CwaB2pZ134EfV+/+6fe00c+47rVfoeM649Xb7ocvwBQ SwMEFAAAAAgAh07iQH7m5SD3AAAA4QEAABMAAABbQ29udGVudF9UeXBlc10ueG1slZFBTsMwEEX3 SNzB8hYlTrtACCXpgrRLQKgcYGRPEotkbHlMaG+Pk7YbRJFY2jP/vye73BzGQUwY2Dqq5CovpEDS zljqKvm+32UPUnAEMjA4wkoekeWmvr0p90ePLFKauJJ9jP5RKdY9jsC580hp0rowQkzH0CkP+gM6 VOuiuFfaUUSKWZw7ZF022MLnEMX2kK5PJgEHluLptDizKgneD1ZDTKZqIvODkp0JeUouO9xbz3dJ Q6pfCfPkOuCce0lPE6xB8QohPsOYNJQJrIz7ooBT/nfJbDly5trWasybwE2KveF0sbrWjmvXOP3f 8u2SunSr5YPqb1BLAQIUABQAAAAIAIdO4kB+5uUg9wAAAOEBAAATAAAAAAAAAAEAIAAAAKwEAABb Q29udGVudF9UeXBlc10ueG1sUEsBAhQACgAAAAAAh07iQAAAAAAAAAAAAAAAAAYAAAAAAAAAAAAQ AAAAjgMAAF9yZWxzL1BLAQIUABQAAAAIAIdO4kCKFGY80QAAAJQBAAALAAAAAAAAAAEAIAAAALID AABfcmVscy8ucmVsc1BLAQIUAAoAAAAAAIdO4kAAAAAAAAAAAAAAAAAEAAAAAAAAAAAAEAAAAAAA AABkcnMvUEsBAhQAFAAAAAgAh07iQPBhuAHZAAAADAEAAA8AAAAAAAAAAQAgAAAAIgAAAGRycy9k b3ducmV2LnhtbFBLAQIUABQAAAAIAIdO4kAm8Lv7OgIAAGsEAAAOAAAAAAAAAAEAIAAAACgBAABk cnMvZTJvRG9jLnhtbFBLBQYAAAAABgAGAFkBAADUBQAAAAA= 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 w14:paraId="2600F889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cstheme="minorBidi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theme="minorBidi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技能证书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>
                <wp:simplePos x="0" y="0"/>
                <wp:positionH relativeFrom="column">
                  <wp:posOffset>100330</wp:posOffset>
                </wp:positionH>
                <wp:positionV relativeFrom="page">
                  <wp:posOffset>6684645</wp:posOffset>
                </wp:positionV>
                <wp:extent cx="914400" cy="91440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04E77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校园经历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.9pt;margin-top:526.35pt;height:72pt;width:72pt;mso-position-vertical-relative:page;z-index:-251633664;mso-width-relative:page;mso-height-relative:page;" filled="f" stroked="f" coordsize="21600,21600" o:gfxdata="UEsDBAoAAAAAAIdO4kAAAAAAAAAAAAAAAAAEAAAAZHJzL1BLAwQUAAAACACHTuJAUf5q49gAAAAM AQAADwAAAGRycy9kb3ducmV2LnhtbE2PTU/DMAyG70j8h8hIXBBLO9SVlqaTNsGNyz4u3LLGtNUS p0qyD/493glO9mu/ev24WV6dFWcMcfSkIJ9lIJA6b0bqFex3H8+vIGLSZLT1hAp+MMKyvb9rdG38 hTZ43qZecAjFWisYUppqKWM3oNNx5ick3n374HRiGXppgr5wuLNynmUL6fRIfGHQE64H7I7bk1NQ Hd83X59mZ8rwEp7sKFdm7VZKPT7k2RuIhNf0Z4YbPqNDy0wHfyIThWVdMHnimhXzEsTNUVQ8OnCT V4sSZNvI/0+0v1BLAwQUAAAACACHTuJASt6gTjoCAABrBAAADgAAAGRycy9lMm9Eb2MueG1srVTN btswDL4P2DsIui922q7YgjhF1iLDgGAtkA07K7IcG9DfJLl29gDbG+zUy+57rj7HPslOWnQ79LCL TJEUye8j6flFryS5Fc43Rhd0OskpEZqbstG7gn7+tHr1hhIfmC6ZNFoUdC88vVi8fDHv7EycmNrI UjiCINrPOlvQOgQ7yzLPa6GYnxgrNIyVcYoFXN0uKx3rEF3J7CTPz7POuNI6w4X30F4NRjpGdM8J aKqq4eLK8FYJHYaoTkgWAMnXjfV0kaqtKsHDdVV5EYgsKJCGdCIJ5G08s8WczXaO2brhYwnsOSU8 waRYo5H0GOqKBUZa1/wVSjXcGW+qMOFGZQOQxAhQTPMn3GxqZkXCAqq9PZLu/19Y/vH2xpGmLOgJ +q6ZQsfvf/64v/t9/+s7gQ4EddbP4Lex8Az9O9NjbA56D2XE3VdOxS8QEdhB7/5Ir+gD4VC+nZ6d 5bBwmEYZ0bOHx9b58F4YRaJQUIfuJVLZ7dqHwfXgEnNps2qkTB2UmnQFPT99nacHRwuCS40cEcJQ apRCv+1HXFtT7gHLmWEyvOWrBsnXzIcb5jAKqBfLEq5xVNIgiRklSmrjvv1LH/3RIVgp6TBaBfVf W+YEJfKDRu9Oz/NIQ0gXCO6xdnvQ6lZdGkztFOtoeRKjb5AHsXJGfcEuLWM2mJjmyFnQcBAvwzDo 2EUulsvk1FrX7OrhASbQsrDWG8tjmkipt8s2gNbEdqRq4GdkEDOY+jXuSxzyx/fk9fCPWPwBUEsD BAoAAAAAAIdO4kAAAAAAAAAAAAAAAAAGAAAAX3JlbHMvUEsDBBQAAAAIAIdO4kCKFGY80QAAAJQB AAALAAAAX3JlbHMvLnJlbHOlkMFqwzAMhu+DvYPRfXGawxijTi+j0GvpHsDYimMaW0Yy2fr28w6D ZfS2o36h7xP//vCZFrUiS6RsYNf1oDA78jEHA++X49MLKKk2e7tQRgM3FDiMjw/7My62tiOZYxHV KFkMzLWWV63FzZisdFQwt81EnGxtIwddrLvagHro+2fNvxkwbpjq5A3wyQ+gLrfSzH/YKTomoal2 jpKmaYruHlUHtmWO7sg24Ru5RrMcsBrwLBoHalnXfgR9X7/7p97TRz7jutV+h4zrj1dvuhy/AFBL AwQUAAAACACHTuJAfublIPcAAADhAQAAEwAAAFtDb250ZW50X1R5cGVzXS54bWyVkUFOwzAQRfdI 3MHyFiVOu0AIJemCtEtAqBxgZE8Si2RseUxob4+TthtEkVjaM/+/J7vcHMZBTBjYOqrkKi+kQNLO WOoq+b7fZQ9ScAQyMDjCSh6R5aa+vSn3R48sUpq4kn2M/lEp1j2OwLnzSGnSujBCTMfQKQ/6AzpU 66K4V9pRRIpZnDtkXTbYwucQxfaQrk8mAQeW4um0OLMqCd4PVkNMpmoi84OSnQl5Si473FvPd0lD ql8J8+Q64Jx7SU8TrEHxCiE+w5g0lAmsjPuigFP+d8lsOXLm2tZqzJvATYq94XSxutaOa9c4/d/y 7ZK6dKvlg+pvUEsBAhQAFAAAAAgAh07iQH7m5SD3AAAA4QEAABMAAAAAAAAAAQAgAAAAqwQAAFtD b250ZW50X1R5cGVzXS54bWxQSwECFAAKAAAAAACHTuJAAAAAAAAAAAAAAAAABgAAAAAAAAAAABAA AACNAwAAX3JlbHMvUEsBAhQAFAAAAAgAh07iQIoUZjzRAAAAlAEAAAsAAAAAAAAAAQAgAAAAsQMA AF9yZWxzLy5yZWxzUEsBAhQACgAAAAAAh07iQAAAAAAAAAAAAAAAAAQAAAAAAAAAAAAQAAAAAAAA AGRycy9QSwECFAAUAAAACACHTuJAUf5q49gAAAAMAQAADwAAAAAAAAABACAAAAAiAAAAZHJzL2Rv d25yZXYueG1sUEsBAhQAFAAAAAgAh07iQEreoE46AgAAawQAAA4AAAAAAAAAAQAgAAAAJwEAAGRy cy9lMm9Eb2MueG1sUEsFBgAAAAAGAAYAWQEAANMFAAAAAA== 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 w14:paraId="0204E77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cstheme="minorBidi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theme="minorBidi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校园经历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>
                <wp:simplePos x="0" y="0"/>
                <wp:positionH relativeFrom="column">
                  <wp:posOffset>100330</wp:posOffset>
                </wp:positionH>
                <wp:positionV relativeFrom="page">
                  <wp:posOffset>9330690</wp:posOffset>
                </wp:positionV>
                <wp:extent cx="914400" cy="914400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15C32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.9pt;margin-top:734.7pt;height:72pt;width:72pt;mso-position-vertical-relative:page;z-index:-251631616;mso-width-relative:page;mso-height-relative:page;" filled="f" stroked="f" coordsize="21600,21600" o:gfxdata="UEsDBAoAAAAAAIdO4kAAAAAAAAAAAAAAAAAEAAAAZHJzL1BLAwQUAAAACACHTuJASCo1kNkAAAAM AQAADwAAAGRycy9kb3ducmV2LnhtbE2PT0/DMAzF70h8h8hIXBBLy7pCS9NJm+DGZRsXbllj2mqJ UyXZH7493glO9rOfnn9ulhdnxQlDHD0pyGcZCKTOm5F6BZ+798cXEDFpMtp6QgU/GGHZ3t40ujb+ TBs8bVMvOIRirRUMKU21lLEb0Ok48xMS7759cDqxDL00QZ853Fn5lGWldHokvjDoCdcDdoft0Smo Dm+brw+zM89hHh7sKFdm7VZK3d/l2SuIhJf0Z4YrPqNDy0x7fyQThWW9YPLEtSirAsTVsah4tOem zOcFyLaR/59ofwFQSwMEFAAAAAgAh07iQLCIn6I5AgAAawQAAA4AAABkcnMvZTJvRG9jLnhtbK1U S27bMBDdF+gdCO5ryUlqtIblwE2QokDQBHCLrmmKsgTwV5Ky5B6gvUFX2XTfc+UcfaRkJ0i7yKIb ajgzfMP3ZqjFea8k2QnnG6MLOp3klAjNTdnobUE/f7p69YYSH5gumTRaFHQvPD1fvnyx6OxcnJja yFI4AhDt550taB2CnWeZ57VQzE+MFRrByjjFArZum5WOdUBXMjvJ81nWGVdaZ7jwHt7LIUhHRPcc QFNVDReXhrdK6DCgOiFZACVfN9bTZbptVQkebqrKi0BkQcE0pBVFYG/imi0XbL51zNYNH6/AnnOF J5wUazSKHqEuWWCkdc1fUKrhznhThQk3KhuIJEXAYpo/0WZdMysSF0jt7VF0//9g+cfdrSNNWdBT SKKZQsfvf/64v/t9/+s7gQ8CddbPkbe2yAz9O9NjbA5+D2fk3VdOxS8YEcSBtT/KK/pAOJxvp2dn OSIcodEGevZw2Dof3gujSDQK6tC9JCrbXfswpB5SYi1trhopUwelJl1BZ6ev83TgGAG41KgRKQxX jVboN/3Ia2PKPWg5M0yGt/yqQfFr5sMtcxgF3BePJdxgqaRBETNalNTGffuXP+ajQ4hS0mG0Cuq/ tswJSuQHjd6dzvIoQ0gbGO6xd3Pw6lZdGEztFM/R8mTG3CAPZuWM+oK3tIrVEGKao2ZBw8G8CMOg 4y1ysVqlpNa6ZlsPBzCBloVrvbY8lomSertqA2RNakepBn1GBTGDqV/je4lD/nifsh7+Ecs/UEsD BAoAAAAAAIdO4kAAAAAAAAAAAAAAAAAGAAAAX3JlbHMvUEsDBBQAAAAIAIdO4kCKFGY80QAAAJQB AAALAAAAX3JlbHMvLnJlbHOlkMFqwzAMhu+DvYPRfXGawxijTi+j0GvpHsDYimMaW0Yy2fr28w6D ZfS2o36h7xP//vCZFrUiS6RsYNf1oDA78jEHA++X49MLKKk2e7tQRgM3FDiMjw/7My62tiOZYxHV KFkMzLWWV63FzZisdFQwt81EnGxtIwddrLvagHro+2fNvxkwbpjq5A3wyQ+gLrfSzH/YKTomoal2 jpKmaYruHlUHtmWO7sg24Ru5RrMcsBrwLBoHalnXfgR9X7/7p97TRz7jutV+h4zrj1dvuhy/AFBL AwQUAAAACACHTuJAfublIPcAAADhAQAAEwAAAFtDb250ZW50X1R5cGVzXS54bWyVkUFOwzAQRfdI 3MHyFiVOu0AIJemCtEtAqBxgZE8Si2RseUxob4+TthtEkVjaM/+/J7vcHMZBTBjYOqrkKi+kQNLO WOoq+b7fZQ9ScAQyMDjCSh6R5aa+vSn3R48sUpq4kn2M/lEp1j2OwLnzSGnSujBCTMfQKQ/6AzpU 66K4V9pRRIpZnDtkXTbYwucQxfaQrk8mAQeW4um0OLMqCd4PVkNMpmoi84OSnQl5Si473FvPd0lD ql8J8+Q64Jx7SU8TrEHxCiE+w5g0lAmsjPuigFP+d8lsOXLm2tZqzJvATYq94XSxutaOa9c4/d/y 7ZK6dKvlg+pvUEsBAhQAFAAAAAgAh07iQH7m5SD3AAAA4QEAABMAAAAAAAAAAQAgAAAAqwQAAFtD b250ZW50X1R5cGVzXS54bWxQSwECFAAKAAAAAACHTuJAAAAAAAAAAAAAAAAABgAAAAAAAAAAABAA AACNAwAAX3JlbHMvUEsBAhQAFAAAAAgAh07iQIoUZjzRAAAAlAEAAAsAAAAAAAAAAQAgAAAAsQMA AF9yZWxzLy5yZWxzUEsBAhQACgAAAAAAh07iQAAAAAAAAAAAAAAAAAQAAAAAAAAAAAAQAAAAAAAA AGRycy9QSwECFAAUAAAACACHTuJASCo1kNkAAAAMAQAADwAAAAAAAAABACAAAAAiAAAAZHJzL2Rv d25yZXYueG1sUEsBAhQAFAAAAAgAh07iQLCIn6I5AgAAawQAAA4AAAAAAAAAAQAgAAAAKAEAAGRy cy9lMm9Eb2MueG1sUEsFBgAAAAAGAAYAWQEAANMFAAAAAA== 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 w14:paraId="5715C32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cstheme="minorBidi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theme="minorBidi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9303385</wp:posOffset>
                </wp:positionV>
                <wp:extent cx="6781800" cy="283210"/>
                <wp:effectExtent l="0" t="0" r="19050" b="254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4213225"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732.55pt;height:22.3pt;width:534pt;mso-position-vertical-relative:page;z-index:-251639808;mso-width-relative:page;mso-height-relative:page;" coordsize="6781800,284400" o:gfxdata="UEsDBAoAAAAAAIdO4kAAAAAAAAAAAAAAAAAEAAAAZHJzL1BLAwQUAAAACACHTuJAEMKomNwAAAAO AQAADwAAAGRycy9kb3ducmV2LnhtbE2PQU/DMAyF70j8h8hI3LYkQMdWmk5oAk4TEhsS2s1rvbZa k1RN1m7/Hu8EN9vv6fl72fJsWzFQHxrvDOipAkGu8GXjKgPf2/fJHESI6EpsvSMDFwqwzG9vMkxL P7ovGjaxEhziQooG6hi7VMpQ1GQxTH1HjrWD7y1GXvtKlj2OHG5b+aDUTFpsHH+osaNVTcVxc7IG PkYcXx/127A+HlaX3Tb5/FlrMub+TqsXEJHO8c8MV3xGh5yZ9v7kyiBaAxOtuEtk4WmWaBBXi0rm fNvzlKjFM8g8k/9r5L9QSwMEFAAAAAgAh07iQCh7X/0XBgAAoxUAAA4AAABkcnMvZTJvRG9jLnht bL1YS4/cRBC+I/EfWj4ikfFj7HloZ6PVbhIhLRApQYRjr8cztrDdptuzM+GcA1wAcQSJA+Jx4cgB tAL+TF4/g6+73R57dmftDQkXu+2u6nr0V1VdfXB7k6XkPOIiYfnMcm7ZFonykM2TfDmzPnp4992x RURJ8zlNWR7NrMeRsG4fvv3WwbqYRi6LWTqPOMEiuZiui5kVl2UxHQxEGEcZFbdYEeWYXDCe0RKf fDmYc7rG6lk6cG07GKwZnxechZEQ+HuiJ61qRd5nQbZYJGF0wsJVFuWlXpVHKS1hkoiTQliHStvF IgrLDxcLEZUknVmwtFRPCMH4TD4Hhwd0uuS0iJOwUoH2UWHHpowmOYTWS53QkpIVTy4tlSUhZ4It ylshywbaEOURWOHYO765x9mqULYsp+tlUTsdG7Xj9VdeNvzg/D4nyXxmjVyL5DTDjr+4ePLsmy8I fsA762I5BdE9Xjwo7vPqx1J/SYM3C57JN0whG+XXx7Vfo01JQvwMRmNnbMPlIebcsec6lePDGLtz iS2M71zNOBxiEagwMGIHUrtamfrjDTvK23HU2LnsKI0F+OyUhZ8KkrPjmObL6EgUgCTCTpnR9q32 dW2NsfF61zquH0ivVK41HqLT2rXQdrsjW9eC0R95E83oTbxg4l/rWgS72CJQ/DcEPohpESlgCwku g8ChcezTi4vnT75+9tN3L//+89lfP5IKiYq4hqGYCiCSnK3fZ3Oglq5KpkJwB5Et+w0iW9a741Hg By3r4b+VKO9FTGGbnp+KUmeKOUZqb+dVsIQsz0VSRo+wB4ssRfJ4Z0Ace+I5/pCsiTO0A3eiFkdy 2GX6pMlkk5i447HtKXBcQf3IaYpwRo7je90imkzdIpAEtlZo3btFNJm0BZ2mYFe2cjx37E5G3XKa TD3lAFJbObZn95LTZOp2md8SEUwmTg9TmkzdIoKmCM/27cDu9laTqae3Rk05buAjnXTLaTL1lIMj Rr0rPSS0ybuiBDmtXtyx7VEvZzWZuvcD9ashwx26rt0nEptcPT3ltMO3M6G06K+QgdK5NDmMxiat hZu8ymsYERQqWcJlmiuYkOW5meRQTMwn0peuxuCS1B3MMKXJrGug4urBjBzTZFYVAcb0k6xrQK22 dyO1kQ2akoc3YkacN5lNje2nNiK4yWxKVD9mhGWTeXQjtRFxTebxjZgRS03myY2YZWg1ufVRsfdO S/y32Fso08tUUOc4icm2IFVtQWkRtAVctQVnUmOAn5YyQsyQrHFuq8o5ieVBVtVqOZ2x8+ghU4Sl jJeq/itVTIxsadK8RasLeYvWUJh3oVc1wmFgJVyHnyEz74pcl1W18JXkYcpEpCzd6lax6krZ0mlL syPGViWvRWsozNsopCrXfoV2yHUB2k++X3+NoU7P6+LQR3Od4ver0tZci7/W50CihJfqZWqcSXg2 jp2Cpcn8bpKmEliCL8+OU07OKSA7vDPCkamKqxZZqhJxziSbAQeErAt9WpY9hpiWm7MNJuXwjM0f 4xDNme6MRRHeTbgoT6ko71OO0yxswWUBZmPGP7fIGq3yzBKfrSiPLJK+l6MTcCZo7kBXqi8MuBpM HBwfEE/mb77KjhmUR4RCjBpK2jI1wwVn2ce4HDiS4jBF8xBCUW5KhKX+OC51747rhTA6OlJkaKTh wdP8QRHKxaWzcnaEbmCRyEO7sl2bWX2gkdHGv/mOBum/6qm///3lr98+/eNLPGVHo0qQ3AC0P706 Gr1Fji1dDWdLK6uW2/V0hdq2MXRa9zlDtHZQQjbeDg5CaPg0KkyTVGCzZZtD5AD5r3zIE9T/VHZn dGoaH4nWilBhcT8wbf9OcPzKwHwdaKxgp8E49Efu1YCsZl4ZlKgXrxuS29uM/wueOGDU8Hz+1c8v //kBzxe//ULgtCpBAJ/HeXXxY3LIpasJx/M8H36Whcme+BiCe4vCIBiOh3JewtBk5T0ITJP8WuzV qY1O01yW5InvSoDLtLTAFSCGWTFHisqX2KF0iTtOmT86YLs3n0rYn1AR67yrUm2Fbplpd/Kqhq/J OSrNqD3F3R1oW5eDzW+1zvZu9fBfUEsDBAoAAAAAAIdO4kAAAAAAAAAAAAAAAAAGAAAAX3JlbHMv UEsDBBQAAAAIAIdO4kCKFGY80QAAAJQBAAALAAAAX3JlbHMvLnJlbHOlkMFqwzAMhu+DvYPRfXGa wxijTi+j0GvpHsDYimMaW0Yy2fr28w6DZfS2o36h7xP//vCZFrUiS6RsYNf1oDA78jEHA++X49ML KKk2e7tQRgM3FDiMjw/7My62tiOZYxHVKFkMzLWWV63FzZisdFQwt81EnGxtIwddrLvagHro+2fN vxkwbpjq5A3wyQ+gLrfSzH/YKTomoal2jpKmaYruHlUHtmWO7sg24Ru5RrMcsBrwLBoHalnXfgR9 X7/7p97TRz7jutV+h4zrj1dvuhy/AFBLAwQUAAAACACHTuJAfublIPcAAADhAQAAEwAAAFtDb250 ZW50X1R5cGVzXS54bWyVkUFOwzAQRfdI3MHyFiVOu0AIJemCtEtAqBxgZE8Si2RseUxob4+TthtE kVjaM/+/J7vcHMZBTBjYOqrkKi+kQNLOWOoq+b7fZQ9ScAQyMDjCSh6R5aa+vSn3R48sUpq4kn2M /lEp1j2OwLnzSGnSujBCTMfQKQ/6AzpU66K4V9pRRIpZnDtkXTbYwucQxfaQrk8mAQeW4um0OLMq Cd4PVkNMpmoi84OSnQl5Si473FvPd0lDql8J8+Q64Jx7SU8TrEHxCiE+w5g0lAmsjPuigFP+d8ls OXLm2tZqzJvATYq94XSxutaOa9c4/d/y7ZK6dKvlg+pvUEsBAhQAFAAAAAgAh07iQH7m5SD3AAAA 4QEAABMAAAAAAAAAAQAgAAAAjAgAAFtDb250ZW50X1R5cGVzXS54bWxQSwECFAAKAAAAAACHTuJA AAAAAAAAAAAAAAAABgAAAAAAAAAAABAAAABuBwAAX3JlbHMvUEsBAhQAFAAAAAgAh07iQIoUZjzR AAAAlAEAAAsAAAAAAAAAAQAgAAAAkgcAAF9yZWxzLy5yZWxzUEsBAhQACgAAAAAAh07iQAAAAAAA AAAAAAAAAAQAAAAAAAAAAAAQAAAAAAAAAGRycy9QSwECFAAUAAAACACHTuJAEMKomNwAAAAOAQAA DwAAAAAAAAABACAAAAAiAAAAZHJzL2Rvd25yZXYueG1sUEsBAhQAFAAAAAgAh07iQCh7X/0XBgAA oxUAAA4AAAAAAAAAAQAgAAAAKwEAAGRycy9lMm9Eb2MueG1sUEsFBgAAAAAGAAYAWQEAALQJAAAA AA== 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3wPqwr0AAADb AAAADwAAAGRycy9kb3ducmV2LnhtbEWPQYvCMBSE74L/ITzB25pW2V2pRhFR2YMsbBXE26N5tsXm pTSx1X9vhAWPw8x8w8yXd1OJlhpXWlYQjyIQxJnVJecKjoftxxSE88gaK8uk4EEOlot+b46Jth3/ UZv6XAQIuwQVFN7XiZQuK8igG9maOHgX2xj0QTa51A12AW4qOY6iL2mw5LBQYE3rgrJrejMKdh12 q0m8affXy/pxPnz+nvYxKTUcxNEMhKe7f4f/2z9awfcEXl/CD5CLJ1BLAwQUAAAACACHTuJAMy8F njsAAAA5AAAAFQAAAGRycy9ncm91cHNoYXBleG1sLnhtbLOxr8jNUShLLSrOzM+zVTLUM1BSSM1L zk/JzEu3VQoNcdO1UFIoLknMS0nMyc9LtVWqTC1Wsrfj5QIAUEsDBAoAAAAAAIdO4kAAAAAAAAAA AAAAAAAGAAAAX3JlbHMvUEsDBBQAAAAIAIdO4kAJLbcE0wAAAJkBAAALAAAAX3JlbHMvLnJlbHOl kEFLAzEQhe+C/yHM3c22BxFptjeh11rBa0hms8FNJszE1f57U0RwpTcPc5h5zPceb7f/TLNakCVS NrDpelCYHfmYg4GX09PdAyipNns7U0YDZxTYD7c3uyPOtrYnmWIR1ShZDEy1lketxU2YrHRUMDdl JE62tpWDLta92YB62/f3mn8zYFgx1cEb4IPfgjqdS3P+w07RMQmNtXOUNI1jdNeoOjC9l+fJFnxN c2NZDlgNeJZvSS5SC9m1AX09w+afGTx95CMua/fLkXH58dWrQocvUEsDBBQAAAAIAIdO4kBUfegn /gAAAOwBAAATAAAAW0NvbnRlbnRfVHlwZXNdLnhtbJWRy07DMBBF90j8g+UtShxYIISadEGAHSAo HzCyJ4lFYlseN7R/z7iPDaJIXdoz954je7HcTKOYMZL1rpbXZSUFOu2NdX0tP1dPxZ0UlMAZGL3D Wm6R5LK5vFistgFJcNpRLYeUwr1SpAecgEof0PGk83GCxMfYqwD6C3pUN1V1q7R3CV0qUu6QzaLF DtZjEo8bvt6bRBxJiof9YmbVEkIYrYbEpmp25helOBBKTu52aLCBrlhDqj8JeXIacMi98tNEa1C8 QUwvMLGGMpGU8d8u4lz+X5ItJyp811mNZRup5dg7zkerU+199OtAAwTk/nMZzzn8kcNHjNr9VfMD UEsBAhQAFAAAAAgAh07iQFR96Cf+AAAA7AEAABMAAAAAAAAAAQAgAAAAmgIAAFtDb250ZW50X1R5 cGVzXS54bWxQSwECFAAKAAAAAACHTuJAAAAAAAAAAAAAAAAABgAAAAAAAAAAABAAAAB6AQAAX3Jl bHMvUEsBAhQAFAAAAAgAh07iQAkttwTTAAAAmQEAAAsAAAAAAAAAAQAgAAAAngEAAF9yZWxzLy5y ZWxzUEsBAhQACgAAAAAAh07iQAAAAAAAAAAAAAAAAAQAAAAAAAAAAAAQAAAAAAAAAGRycy9QSwEC FAAUAAAACACHTuJA3wPqwr0AAADbAAAADwAAAAAAAAABACAAAAAiAAAAZHJzL2Rvd25yZXYueG1s UEsBAhQAFAAAAAgAh07iQDMvBZ47AAAAOQAAABUAAAAAAAAAAQAgAAAADAEAAGRycy9ncm91cHNo YXBleG1sLnhtbFBLBQYAAAAABgAGAGABAADJAwAAAAA= 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zQlXkbgAAADb AAAADwAAAGRycy9kb3ducmV2LnhtbEWPSwvCMBCE74L/IazgTdOq+KhGD4LowYsPPC/N2labTWmi 1n9vBMHjMDPfMItVY0rxpNoVlhXE/QgEcWp1wZmC82nTm4JwHlljaZkUvMnBatluLTDR9sUHeh59 JgKEXYIKcu+rREqX5mTQ9W1FHLyrrQ36IOtM6hpfAW5KOYiisTRYcFjIsaJ1Tun9+DAKymaPt+G9 mWWbWOrLMN0S4VapbieO5iA8Nf4f/rV3WsFkBN8v4QfI5QdQSwMEFAAAAAgAh07iQDMvBZ47AAAA OQAAABAAAABkcnMvc2hhcGV4bWwueG1ss7GvyM1RKEstKs7Mz7NVMtQzUFJIzUvOT8nMS7dVCg1x 07VQUiguScxLSczJz0u1VapMLVayt+PlAgBQSwMECgAAAAAAh07iQAAAAAAAAAAAAAAAAAYAAABf cmVscy9QSwMEFAAAAAgAh07iQNVcJijMAAAAjwEAAAsAAABfcmVscy8ucmVsc6WQsWoDMQyG90Df wWjv+ZKhlBBftkLWkEJXYevuTM6Wscw1efu4lEIvZMugQb/Q9wnt9pcwqZmyeI4G1k0LiqJl5+Ng 4PP08foOSgpGhxNHMnAlgX33stodacJSl2T0SVSlRDEwlpK2WosdKaA0nCjWSc85YKltHnRCe8aB 9KZt33T+z4BuwVQHZyAf3AbU6Zqq+Y4dvM0s3JfGctDc994+omoZMdFXmCoG80DFgMvym9bTmlqg H5vXT5odf8cjzUvxT5hp/vPqxRu7G1BLAwQUAAAACACHTuJAWuMRZvcAAADiAQAAEwAAAFtDb250 ZW50X1R5cGVzXS54bWyVkU1PxCAQhu8m/gcyV9NSPRhjSvdg9ahG1x8wgWlLtgXCYN3999L9uBjX xCPMvM/7BOrVdhrFTJGtdwquywoEOe2Ndb2Cj/VTcQeCEzqDo3ekYEcMq+byol7vArHIaccKhpTC vZSsB5qQSx/I5Unn44QpH2MvA+oN9iRvqupWau8SuVSkhQFN3VKHn2MSj9t8fTCJNDKIh8Pi0qUA QxitxpRN5ezMj5bi2FDm5H6HBxv4KmuA/LVhmZwvOOZe8tNEa0i8YkzPOGUNaSJL479cpLn8G7JY Tlz4rrOayjZym2NvNJ+sztF5wEAZ/V/8+5I7weX+h5pvUEsBAhQAFAAAAAgAh07iQFrjEWb3AAAA 4gEAABMAAAAAAAAAAQAgAAAAiQIAAFtDb250ZW50X1R5cGVzXS54bWxQSwECFAAKAAAAAACHTuJA AAAAAAAAAAAAAAAABgAAAAAAAAAAABAAAABwAQAAX3JlbHMvUEsBAhQAFAAAAAgAh07iQNVcJijM AAAAjwEAAAsAAAAAAAAAAQAgAAAAlAEAAF9yZWxzLy5yZWxzUEsBAhQACgAAAAAAh07iQAAAAAAA AAAAAAAAAAQAAAAAAAAAAAAQAAAAAAAAAGRycy9QSwECFAAUAAAACACHTuJAzQlXkbgAAADbAAAA DwAAAAAAAAABACAAAAAiAAAAZHJzL2Rvd25yZXYueG1sUEsBAhQAFAAAAAgAh07iQDMvBZ47AAAA OQAAABAAAAAAAAAAAQAgAAAABwEAAGRycy9zaGFwZXhtbC54bWxQSwUGAAAAAAYABgBbAQAAsQMA AAAA 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34213225"/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vF9xUr0AAADb AAAADwAAAGRycy9kb3ducmV2LnhtbEWPQWvCQBSE7wX/w/IEb3U3Ba2kriJiMSgUjV56e2Rfk9Ds 25Bdo/57Vyj0OMzMN8x8ebON6KnztWMNyViBIC6cqbnUcD59vs5A+IBssHFMGu7kYbkYvMwxNe7K R+rzUIoIYZ+ihiqENpXSFxVZ9GPXEkfvx3UWQ5RdKU2H1wi3jXxTaiot1hwXKmxpXVHxm1+shs1+ 9n3efW1UecAm2VKfrXKVaT0aJuoDRKBb+A//tTOj4X0Czy/xB8jFA1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8X3FSvQAA ANsAAAAPAAAAAAAAAAEAIAAAACIAAABkcnMvZG93bnJldi54bWxQSwECFAAUAAAACACHTuJAMy8F njsAAAA5AAAAEAAAAAAAAAABACAAAAAMAQAAZHJzL3NoYXBleG1sLnhtbFBLBQYAAAAABgAGAFsB AAC2AwAAAAA= 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OigcS7cAAADb AAAADwAAAGRycy9kb3ducmV2LnhtbEWPzQrCMBCE74LvEFbwZlM9qFSjoFDwJP49wNKsTbXZ1Cb+ vb0RBI/DzHzDzJcvW4sHtb5yrGCYpCCIC6crLhWcjvlgCsIHZI21Y1LwJg/LRbczx0y7J+/pcQil iBD2GSowITSZlL4wZNEnriGO3tm1FkOUbSl1i88It7UcpelYWqw4LhhsaG2ouB7uVkFu7tvdbRX0 yd1yaS/kN+uRV6rfG6YzEIFe4R/+tTdawWQM3y/xB8jFB1BLAwQUAAAACACHTuJAMy8FnjsAAAA5 AAAAEAAAAGRycy9zaGFwZXhtbC54bWyzsa/IzVEoSy0qzszPs1Uy1DNQUkjNS85PycxLt1UKDXHT tVBSKC5JzEtJzMnPS7VVqkwtVrK34+UCAFBLAwQKAAAAAACHTuJAAAAAAAAAAAAAAAAABgAAAF9y ZWxzL1BLAwQUAAAACACHTuJA1VwmKMwAAACPAQAACwAAAF9yZWxzLy5yZWxzpZCxagMxDIb3QN/B aO/5kqGUEF+2QtaQQldh6+5MzpaxzDV5+7iUQi9ky6BBv9D3Ce32lzCpmbJ4jgbWTQuKomXn42Dg 8/Tx+g5KCkaHE0cycCWBffey2h1pwlKXZPRJVKVEMTCWkrZaix0poDScKNZJzzlgqW0edEJ7xoH0 pm3fdP7PgG7BVAdnIB/cBtTpmqr5jh28zSzcl8Zy0Nz33j6iahkx0VeYKgbzQMWAy/Kb1tOaWqAf m9dPmh1/xyPNS/FPmGn+8+rFG7sbUEsDBBQAAAAIAIdO4kBa4xFm9wAAAOIBAAATAAAAW0NvbnRl bnRfVHlwZXNdLnhtbJWRTU/EIBCG7yb+BzJX01I9GGNK92D1qEbXHzCBaUu2BcJg3f330v24GNfE I8y8z/sE6tV2GsVMka13Cq7LCgQ57Y11vYKP9VNxB4ITOoOjd6RgRwyr5vKiXu8CschpxwqGlMK9 lKwHmpBLH8jlSefjhCkfYy8D6g32JG+q6lZq7xK5VKSFAU3dUoefYxKP23x9MIk0MoiHw+LSpQBD GK3GlE3l7MyPluLYUObkfocHG/gqa4D8tWGZnC845l7y00RrSLxiTM84ZQ1pIkvjv1ykufwbslhO XPius5rKNnKbY280n6zO0XnAQBn9X/z7kjvB5f6Hmm9QSwECFAAUAAAACACHTuJAWuMRZvcAAADi AQAAEwAAAAAAAAABACAAAACIAgAAW0NvbnRlbnRfVHlwZXNdLnhtbFBLAQIUAAoAAAAAAIdO4kAA AAAAAAAAAAAAAAAGAAAAAAAAAAAAEAAAAG8BAABfcmVscy9QSwECFAAUAAAACACHTuJA1VwmKMwA AACPAQAACwAAAAAAAAABACAAAACTAQAAX3JlbHMvLnJlbHNQSwECFAAKAAAAAACHTuJAAAAAAAAA AAAAAAAABAAAAAAAAAAAABAAAAAAAAAAZHJzL1BLAQIUABQAAAAIAIdO4kA6KBxLtwAAANsAAAAP AAAAAAAAAAEAIAAAACIAAABkcnMvZG93bnJldi54bWxQSwECFAAUAAAACACHTuJAMy8FnjsAAAA5 AAAAEAAAAAAAAAABACAAAAAGAQAAZHJzL3NoYXBleG1sLnhtbFBLBQYAAAAABgAGAFsBAACwAwAA AAA= 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9578975</wp:posOffset>
                </wp:positionV>
                <wp:extent cx="6429375" cy="535940"/>
                <wp:effectExtent l="0" t="0" r="0" b="0"/>
                <wp:wrapNone/>
                <wp:docPr id="7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17E3289">
                            <w:pPr>
                              <w:pStyle w:val="8"/>
                              <w:adjustRightInd w:val="0"/>
                              <w:snapToGrid w:val="0"/>
                              <w:ind w:firstLine="0" w:firstLineChars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754.25pt;height:42.2pt;width:506.25pt;mso-position-vertical-relative:page;z-index:-251638784;v-text-anchor:middle;mso-width-relative:page;mso-height-relative:page;" filled="f" stroked="f" coordsize="21600,21600" o:gfxdata="UEsDBAoAAAAAAIdO4kAAAAAAAAAAAAAAAAAEAAAAZHJzL1BLAwQUAAAACACHTuJAcqGGKtsAAAAN AQAADwAAAGRycy9kb3ducmV2LnhtbE2PzU7DMBCE70i8g7VI3Kjd0qI0jVMJJISAXmjooTc33iYB /0Sxk5S3Z3OC2+7MaPbbbHuxhg3YhcY7CfOZAIau9LpxlYTP4vkuARaicloZ71DCDwbY5tdXmUq1 H90HDvtYMSpxIVUS6hjblPNQ1mhVmPkWHXln31kVae0qrjs1Urk1fCHEA7eqcXShVi0+1Vh+73sr wRfnInkRX8exP5SPr++74fhmuJS3N3OxARbxEv/CMOETOuTEdPK904EZCfdiSUnSVyJZAZsSYrlY AztN2pomnmf8/xf5L1BLAwQUAAAACACHTuJA96A2aykCAAAsBAAADgAAAGRycy9lMm9Eb2MueG1s rVNLbtswEN0X6B0I7mvZihXHguUgjeGiQPoB0h6ApiiLqMhhSdqSe4DmBl11033P5XN0SCmukW6y qBYChzPzZt6b4eK6Uw3ZC+sk6IJORmNKhOZQSr0t6OdP61dXlDjPdMka0KKgB+Ho9fLli0VrcpFC DU0pLEEQ7fLWFLT23uRJ4ngtFHMjMEKjswKrmEfTbpPSshbRVZOk4/Fl0oItjQUunMPbVe+kA6J9 DiBUleRiBXynhPY9qhUN80jJ1dI4uozdVpXg/kNVOeFJU1Bk6uMfi+B5E/7JcsHyrWWmlnxogT2n hSecFJMai56gVswzsrPyHygluQUHlR9xUElPJCqCLCbjJ9rc18yIyAWlduYkuvt/sPz9/qMlsizo bEaJZgonfvzxcPz5+/jrO0mDPq1xOYbdGwz03WvocGsiV2fugH9xRMNtzfRW3FgLbS1Yif1NQmZy ltrjuACyad9BiXXYzkME6iqrgngoB0F0nM3hNBvRecLx8nKazi9mGSUcfdlFNp/G4SUsf8w21vk3 AhQJh4JanH1EZ/s750M3LH8MCcU0rGXTxPk3mrQFnWdpFhPOPEp6XPZGqoJejcMXabG80QO7QKin 5rtNN6i1gfKAPC3064aPDQ812G+UtLhqBXVfd8wKSpq3GrWaT6ZIhvhoTLNZioY992zOPUxzhCoo 95aS3rj1caMDK2duUNW1jISD/H0vQ7e4RFGHYeHDlp7bMervI1/+AVBLAwQKAAAAAACHTuJAAAAA AAAAAAAAAAAABgAAAF9yZWxzL1BLAwQUAAAACACHTuJAihRmPNEAAACUAQAACwAAAF9yZWxzLy5y ZWxzpZDBasMwDIbvg72D0X1xmsMYo04vo9Br6R7A2IpjGltGMtn69vMOg2X0tqN+oe8T//7wmRa1 IkukbGDX9aAwO/IxBwPvl+PTCyipNnu7UEYDNxQ4jI8P+zMutrYjmWMR1ShZDMy1lletxc2YrHRU MLfNRJxsbSMHXay72oB66Ptnzb8ZMG6Y6uQN8MkPoC630sx/2Ck6JqGpdo6SpmmK7h5VB7Zlju7I NuEbuUazHLAa8CwaB2pZ134EfV+/+6fe00c+47rVfoeM649Xb7ocvwBQSwMEFAAAAAgAh07iQH7m 5SD3AAAA4QEAABMAAABbQ29udGVudF9UeXBlc10ueG1slZFBTsMwEEX3SNzB8hYlTrtACCXpgrRL QKgcYGRPEotkbHlMaG+Pk7YbRJFY2jP/vye73BzGQUwY2Dqq5CovpEDSzljqKvm+32UPUnAEMjA4 wkoekeWmvr0p90ePLFKauJJ9jP5RKdY9jsC580hp0rowQkzH0CkP+gM6VOuiuFfaUUSKWZw7ZF02 2MLnEMX2kK5PJgEHluLptDizKgneD1ZDTKZqIvODkp0JeUouO9xbz3dJQ6pfCfPkOuCce0lPE6xB 8QohPsOYNJQJrIz7ooBT/nfJbDly5trWasybwE2KveF0sbrWjmvXOP3f8u2SunSr5YPqb1BLAQIU ABQAAAAIAIdO4kB+5uUg9wAAAOEBAAATAAAAAAAAAAEAIAAAAJ0EAABbQ29udGVudF9UeXBlc10u eG1sUEsBAhQACgAAAAAAh07iQAAAAAAAAAAAAAAAAAYAAAAAAAAAAAAQAAAAfwMAAF9yZWxzL1BL AQIUABQAAAAIAIdO4kCKFGY80QAAAJQBAAALAAAAAAAAAAEAIAAAAKMDAABfcmVscy8ucmVsc1BL AQIUAAoAAAAAAIdO4kAAAAAAAAAAAAAAAAAEAAAAAAAAAAAAEAAAAAAAAABkcnMvUEsBAhQAFAAA AAgAh07iQHKhhirbAAAADQEAAA8AAAAAAAAAAQAgAAAAIgAAAGRycy9kb3ducmV2LnhtbFBLAQIU ABQAAAAIAIdO4kD3oDZrKQIAACwEAAAOAAAAAAAAAAEAIAAAACoBAABkcnMvZTJvRG9jLnhtbFBL BQYAAAAABgAGAFkBAADFBQAAAAA= 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117E3289">
                      <w:pPr>
                        <w:pStyle w:val="8"/>
                        <w:adjustRightInd w:val="0"/>
                        <w:snapToGrid w:val="0"/>
                        <w:ind w:firstLine="0" w:firstLineChars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8208010</wp:posOffset>
                </wp:positionV>
                <wp:extent cx="6781800" cy="283210"/>
                <wp:effectExtent l="0" t="0" r="19050" b="254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38FCA5F"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646.3pt;height:22.3pt;width:534pt;mso-position-vertical-relative:page;z-index:-251641856;mso-width-relative:page;mso-height-relative:page;" coordsize="6781800,284400" o:gfxdata="UEsDBAoAAAAAAIdO4kAAAAAAAAAAAAAAAAAEAAAAZHJzL1BLAwQUAAAACACHTuJAqWg81t0AAAAO AQAADwAAAGRycy9kb3ducmV2LnhtbE2PwW7CMBBE75X6D9ZW6g1sJ4JCiIMq1PaEKgGVqt5MvCQR sR3FJoG/73Jqb7s7o9k3+fpqWzZgHxrvFMipAIau9KZxlYKvw/tkASxE7YxuvUMFNwywLh4fcp0Z P7odDvtYMQpxIdMK6hi7jPNQ1mh1mPoOHWkn31sdae0rbno9UrhteSLEnFvdOPpQ6w43NZbn/cUq +Bj1+JrKt2F7Pm1uP4fZ5/dWolLPT1KsgEW8xj8z3PEJHQpiOvqLM4G1CiZSUJdIQrJM5sDuFjFb 0O1IU5q+JMCLnP+vUfwCUEsDBBQAAAAIAIdO4kDqR9ZdFwYAAKMVAAAOAAAAZHJzL2Uyb0RvYy54 bWy9WEuP3EQQviPxH1o+IpHxY+x5aGej1W4SIS0QKUGEY6/HM7aw3abbszPhnANcAHEEiQPiceHI AbQC/kxeP4Ovu90ee3Zn7Q0JF7vtrup69FdVXX1we5Ol5DziImH5zHJu2RaJ8pDNk3w5sz56ePfd sUVESfM5TVkezazHkbBuH7791sG6mEYui1k6jzjBIrmYrouZFZdlMR0MRBhHGRW3WBHlmFwwntES n3w5mHO6xupZOnBtOxisGZ8XnIWREPh7oietakXeZ0G2WCRhdMLCVRblpV6VRyktYZKIk0JYh0rb xSIKyw8XCxGVJJ1ZsLRUTwjB+Ew+B4cHdLrktIiTsFKB9lFhx6aMJjmE1kud0JKSFU8uLZUlIWeC LcpbIcsG2hDlEVjh2Du+ucfZqlC2LKfrZVE7HRu14/VXXjb84Pw+J8l8ZgVwSU4z7PiLiyfPvvmC 4Ae8sy6WUxDd48WD4j6vfiz1lzR4s+CZfMMUslF+fVz7NdqUJMTPYDR2xjbWDzHnjj3XqRwfxtid S2xhfOdqxuEQi0CFgRE7kNrVytQfb9hRzo6jxs5lR2kswGenLPxUkJwdxzRfRkeiACQRdsqMtm+1 r2trjI3Xu9Zx/UB6pXKt8RCd1q71LLLdka1rweiPvIlm9CZeMPGvdS2CXWwRKP4bAh/EtIgUsIUE l0Ggaxz79OLi+ZOvn/303cu//3z214/E1Q5WxDUMxVQAkeRs/T6bA7V0VTIVgjuIbNlvENmy3h2P Aj9oWQ//rUR5L2IK2/T8VJQ6U8wxUns7r4IlZHkukjJ6hD1YZCmSxzsD4tgTz/GHZE2coR24E7U4 ksMu0ydNJpvExB2PbU+B4wrqRwDeVoQzchzf6xbRZOoWgS3YitC6d4toMmkLOk3BrmzleO7YnYy6 5TSZesoZNuXYnt1LTpOp22V+S0QwmTg9TGkydYsImiI827cDu9tbTaae3ho15biBj3TSLafJ1FMO jhj17veQ0CbvihLktHpxx7ZHvZzVZOreD9Svhgx36Lp2n0hscvX0lNMO386E0qK/QgZK59LkMBqb tBZu8iqvYURQqGQJl2muYEKW52aSQzExn0hfuhqDS1J3MMOUJrOugYqrBzNyTJNZVQQY00+yrgG1 2t6N1EY2aEoe3ogZcd5kNjW2n9qI4CazKVH9mBGWTebRjdRGxDWZxzdiRiw1mSc3Ypah1eTWR8Xe Oy3x32JvoUwvU0Gd4yQm24JUtQWlRdAWcNUWnEmNAX5ayggxQ7LGua0q5ySWB1lVq+V0xs6jh0wR ljJeqvqvVDExsqVJ8xatLuQtWkNh3oVe1QiHgZVwHX6GzLwrcl1W1cJXkocpE5GydKtbxaorZUun Lc2OGFuVvBatoTBvo5CqXPsV2iHXBWg/+X79NYY6Pa+LQx/NdYrfr0pbcy3+Wp8DiRJeqpepcSbh 2Th2CpYm87tJmkpgCb48O045OaeA7PDOCEemKq5aZKlKxDmTbAYcELIu9GlZ9hhiWm7ONpiUwzM2 f4xDNGe6MxZFeDfhojylorxPOU6zsAWXBZiNGf/cImu0yjNLfLaiPLJI+l6OTsCZoLkDXam+MOBq MHFwfEA8mb/5KjtmUB4RCjFqKGnL1AwXnGUf43LgSIrDFM1DCEW5KRGW+uO41L07rhfC6OhIkaGR hgdP8wdFKBeXzsrZEbqBRSIP7cp2bWb1gUZGG//mOxoUnqqn/v73l79++/SPL/GUHY0qQXID0P70 6mj0Fjm2dDWcLa2sWm7X0xVq28bQad3nDNHaoQbJxtvBQQgNn0aFaZIKbLZsc4gcIP+VD3mC+p/K 7oxOTeMj0VoRKizuB6bt3wmOXxmYrwONFew0GIf+yL0akNXMK4MS9eJ1Q3J7m/F/wRPAqeH5/Kuf X/7zA54vfvuFwGlVggA+j/Pq4sfkkEtXE47neT78LAuTPfExBPcWhUEwHA/lvIShycp7EJgm+bXY q1Mbnaa5LMkT35UAl2lpgStADLNijhSVL7FD6RJ3nDJ/dMB2bz6VsD+hItZ5V6XaCt0y0+7kVQ1f k3NUmlF7irs70LYuB5vfap3t3erhv1BLAwQKAAAAAACHTuJAAAAAAAAAAAAAAAAABgAAAF9yZWxz L1BLAwQUAAAACACHTuJAihRmPNEAAACUAQAACwAAAF9yZWxzLy5yZWxzpZDBasMwDIbvg72D0X1x msMYo04vo9Br6R7A2IpjGltGMtn69vMOg2X0tqN+oe8T//7wmRa1IkukbGDX9aAwO/IxBwPvl+PT CyipNnu7UEYDNxQ4jI8P+zMutrYjmWMR1ShZDMy1lletxc2YrHRUMLfNRJxsbSMHXay72oB66Ptn zb8ZMG6Y6uQN8MkPoC630sx/2Ck6JqGpdo6SpmmK7h5VB7Zlju7INuEbuUazHLAa8CwaB2pZ134E fV+/+6fe00c+47rVfoeM649Xb7ocvwBQSwMEFAAAAAgAh07iQH7m5SD3AAAA4QEAABMAAABbQ29u dGVudF9UeXBlc10ueG1slZFBTsMwEEX3SNzB8hYlTrtACCXpgrRLQKgcYGRPEotkbHlMaG+Pk7Yb RJFY2jP/vye73BzGQUwY2Dqq5CovpEDSzljqKvm+32UPUnAEMjA4wkoekeWmvr0p90ePLFKauJJ9 jP5RKdY9jsC580hp0rowQkzH0CkP+gM6VOuiuFfaUUSKWZw7ZF022MLnEMX2kK5PJgEHluLptDiz KgneD1ZDTKZqIvODkp0JeUouO9xbz3dJQ6pfCfPkOuCce0lPE6xB8QohPsOYNJQJrIz7ooBT/nfJ bDly5trWasybwE2KveF0sbrWjmvXOP3f8u2SunSr5YPqb1BLAQIUABQAAAAIAIdO4kB+5uUg9wAA AOEBAAATAAAAAAAAAAEAIAAAAI0IAABbQ29udGVudF9UeXBlc10ueG1sUEsBAhQACgAAAAAAh07i QAAAAAAAAAAAAAAAAAYAAAAAAAAAAAAQAAAAbwcAAF9yZWxzL1BLAQIUABQAAAAIAIdO4kCKFGY8 0QAAAJQBAAALAAAAAAAAAAEAIAAAAJMHAABfcmVscy8ucmVsc1BLAQIUAAoAAAAAAIdO4kAAAAAA AAAAAAAAAAAEAAAAAAAAAAAAEAAAAAAAAABkcnMvUEsBAhQAFAAAAAgAh07iQKloPNbdAAAADgEA AA8AAAAAAAAAAQAgAAAAIgAAAGRycy9kb3ducmV2LnhtbFBLAQIUABQAAAAIAIdO4kDqR9ZdFwYA AKMVAAAOAAAAAAAAAAEAIAAAACwBAABkcnMvZTJvRG9jLnhtbFBLBQYAAAAABgAGAFkBAAC1CQAA AAA= 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xURH874AAADb AAAADwAAAGRycy9kb3ducmV2LnhtbEWPQWvCQBSE7wX/w/IKvdXNtlQkdQ0lWOlBhKogvT2yzyQk +zZk1yT++25B6HGYmW+YVTbZVgzU+9qxBjVPQBAXztRcajgdP5+XIHxANtg6Jg038pCtZw8rTI0b +ZuGQyhFhLBPUUMVQpdK6YuKLPq564ijd3G9xRBlX0rT4xjhtpUvSbKQFmuOCxV2lFdUNIer1bAd cfx4VZth11zy28/xbX/eKdL66VEl7yACTeE/fG9/GQ0LBX9f4g+Q619QSwMEFAAAAAgAh07iQDMv BZ47AAAAOQAAABUAAABkcnMvZ3JvdXBzaGFwZXhtbC54bWyzsa/IzVEoSy0qzszPs1Uy1DNQUkjN S85PycxLt1UKDXHTtVBSKC5JzEtJzMnPS7VVqkwtVrK34+UCAFBLAwQKAAAAAACHTuJAAAAAAAAA AAAAAAAABgAAAF9yZWxzL1BLAwQUAAAACACHTuJACS23BNMAAACZAQAACwAAAF9yZWxzLy5yZWxz pZBBSwMxEIXvgv8hzN3NtgcRabY3oddawWtIZrPBTSbMxNX+e1NEcKU3D3OYecz3Hm+3/0yzWpAl Ujaw6XpQmB35mIOBl9PT3QMoqTZ7O1NGA2cU2A+3N7sjzra2J5liEdUoWQxMtZZHrcVNmKx0VDA3 ZSROtraVgy7WvdmAetv395p/M2BYMdXBG+CD34I6nUtz/sNO0TEJjbVzlDSNY3TXqDowvZfnyRZ8 TXNjWQ5YDXiWb0kuUgvZtQF9PcPmnxk8feQjLmv3y5Fx+fHVq0KHL1BLAwQUAAAACACHTuJAVH3o J/4AAADsAQAAEwAAAFtDb250ZW50X1R5cGVzXS54bWyVkctOwzAQRfdI/IPlLUocWCCEmnRBgB0g KB8wsieJRWJbHje0f8+4jw2iSF3aM/eeI3ux3EyjmDGS9a6W12UlBTrtjXV9LT9XT8WdFJTAGRi9 w1pukeSyubxYrLYBSXDaUS2HlMK9UqQHnIBKH9DxpPNxgsTH2KsA+gt6VDdVdau0dwldKlLukM2i xQ7WYxKPG77em0QcSYqH/WJm1RJCGK2GxKZqduYXpTgQSk7udmiwga5YQ6o/CXlyGnDIvfLTRGtQ vEFMLzCxhjKRlPHfLuJc/l+SLScqfNdZjWUbqeXYO85Hq1PtffTrQAME5P5zGc85/JHDR4za/VXz A1BLAQIUABQAAAAIAIdO4kBUfegn/gAAAOwBAAATAAAAAAAAAAEAIAAAAJsCAABbQ29udGVudF9U eXBlc10ueG1sUEsBAhQACgAAAAAAh07iQAAAAAAAAAAAAAAAAAYAAAAAAAAAAAAQAAAAewEAAF9y ZWxzL1BLAQIUABQAAAAIAIdO4kAJLbcE0wAAAJkBAAALAAAAAAAAAAEAIAAAAJ8BAABfcmVscy8u cmVsc1BLAQIUAAoAAAAAAIdO4kAAAAAAAAAAAAAAAAAEAAAAAAAAAAAAEAAAAAAAAABkcnMvUEsB AhQAFAAAAAgAh07iQMVER/O+AAAA2wAAAA8AAAAAAAAAAQAgAAAAIgAAAGRycy9kb3ducmV2Lnht bFBLAQIUABQAAAAIAIdO4kAzLwWeOwAAADkAAAAVAAAAAAAAAAEAIAAAAA0BAABkcnMvZ3JvdXBz aGFwZXhtbC54bWxQSwUGAAAAAAYABgBgAQAAygMAAAAA 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qHX8o7gAAADb AAAADwAAAGRycy9kb3ducmV2LnhtbEWPzQrCMBCE74LvEFbwpmkVRKupB0H04MUfPC/N2tY2m9JE rW9vBMHjMDPfMKt1Z2rxpNaVlhXE4wgEcWZ1ybmCy3k7moNwHlljbZkUvMnBOu33Vpho++IjPU8+ FwHCLkEFhfdNIqXLCjLoxrYhDt7NtgZ9kG0udYuvADe1nETRTBosOSwU2NCmoKw6PYyCujvgfVp1 i3wbS32dZjsi3Ck1HMTREoSnzv/Dv/ZeK5hN4Psl/ACZfgBQSwMEFAAAAAgAh07iQDMvBZ47AAAA OQAAABAAAABkcnMvc2hhcGV4bWwueG1ss7GvyM1RKEstKs7Mz7NVMtQzUFJIzUvOT8nMS7dVCg1x 07VQUiguScxLSczJz0u1VapMLVayt+PlAgBQSwMECgAAAAAAh07iQAAAAAAAAAAAAAAAAAYAAABf cmVscy9QSwMEFAAAAAgAh07iQNVcJijMAAAAjwEAAAsAAABfcmVscy8ucmVsc6WQsWoDMQyG90Df wWjv+ZKhlBBftkLWkEJXYevuTM6Wscw1efu4lEIvZMugQb/Q9wnt9pcwqZmyeI4G1k0LiqJl5+Ng 4PP08foOSgpGhxNHMnAlgX33stodacJSl2T0SVSlRDEwlpK2WosdKaA0nCjWSc85YKltHnRCe8aB 9KZt33T+z4BuwVQHZyAf3AbU6Zqq+Y4dvM0s3JfGctDc994+omoZMdFXmCoG80DFgMvym9bTmlqg H5vXT5odf8cjzUvxT5hp/vPqxRu7G1BLAwQUAAAACACHTuJAWuMRZvcAAADiAQAAEwAAAFtDb250 ZW50X1R5cGVzXS54bWyVkU1PxCAQhu8m/gcyV9NSPRhjSvdg9ahG1x8wgWlLtgXCYN3999L9uBjX xCPMvM/7BOrVdhrFTJGtdwquywoEOe2Ndb2Cj/VTcQeCEzqDo3ekYEcMq+byol7vArHIaccKhpTC vZSsB5qQSx/I5Unn44QpH2MvA+oN9iRvqupWau8SuVSkhQFN3VKHn2MSj9t8fTCJNDKIh8Pi0qUA QxitxpRN5ezMj5bi2FDm5H6HBxv4KmuA/LVhmZwvOOZe8tNEa0i8YkzPOGUNaSJL479cpLn8G7JY Tlz4rrOayjZym2NvNJ+sztF5wEAZ/V/8+5I7weX+h5pvUEsBAhQAFAAAAAgAh07iQFrjEWb3AAAA 4gEAABMAAAAAAAAAAQAgAAAAiQIAAFtDb250ZW50X1R5cGVzXS54bWxQSwECFAAKAAAAAACHTuJA AAAAAAAAAAAAAAAABgAAAAAAAAAAABAAAABwAQAAX3JlbHMvUEsBAhQAFAAAAAgAh07iQNVcJijM AAAAjwEAAAsAAAAAAAAAAQAgAAAAlAEAAF9yZWxzLy5yZWxzUEsBAhQACgAAAAAAh07iQAAAAAAA AAAAAAAAAAQAAAAAAAAAAAAQAAAAAAAAAGRycy9QSwECFAAUAAAACACHTuJAqHX8o7gAAADbAAAA DwAAAAAAAAABACAAAAAiAAAAZHJzL2Rvd25yZXYueG1sUEsBAhQAFAAAAAgAh07iQDMvBZ47AAAA OQAAABAAAAAAAAAAAQAgAAAABwEAAGRycy9zaGFwZXhtbC54bWxQSwUGAAAAAAYABgBbAQAAsQMA AAAA 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438FCA5F"/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2SPaYL0AAADb AAAADwAAAGRycy9kb3ducmV2LnhtbEWPQWvCQBSE7wX/w/KE3upuKohEN0FEaWih1OjF2yP7TILZ tyG7Rvvvu4VCj8PMfMOs84ftxEiDbx1rSGYKBHHlTMu1htNx/7IE4QOywc4xafgmD3k2eVpjatyd DzSWoRYRwj5FDU0IfSqlrxqy6GeuJ47exQ0WQ5RDLc2A9wi3nXxVaiEtthwXGuxp21B1LW9Ww+5j eT69f+5U/YVd8kZjsSlVofXzNFErEIEe4T/81y6MhsUcfr/EHyCzH1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DZI9pgvQAA ANsAAAAPAAAAAAAAAAEAIAAAACIAAABkcnMvZG93bnJldi54bWxQSwECFAAUAAAACACHTuJAMy8F njsAAAA5AAAAEAAAAAAAAAABACAAAAAMAQAAZHJzL3NoYXBleG1sLnhtbFBLBQYAAAAABgAGAFsB AAC2AwAAAAA= 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IG+xercAAADb AAAADwAAAGRycy9kb3ducmV2LnhtbEWPzQrCMBCE74LvEFbwZlNFRKpRUCh4Ev8eYGnWptpsahP/ 3t4IgsdhZr5h5suXrcWDWl85VjBMUhDEhdMVlwpOx3wwBeEDssbaMSl4k4flotuZY6bdk/f0OIRS RAj7DBWYEJpMSl8YsugT1xBH7+xaiyHKtpS6xWeE21qO0nQiLVYcFww2tDZUXA93qyA39+3utgr6 5G65tBfym/XIK9XvDdMZiECv8A//2hutYDKG75f4A+TiA1BLAwQUAAAACACHTuJAMy8FnjsAAAA5 AAAAEAAAAGRycy9zaGFwZXhtbC54bWyzsa/IzVEoSy0qzszPs1Uy1DNQUkjNS85PycxLt1UKDXHT tVBSKC5JzEtJzMnPS7VVqkwtVrK34+UCAFBLAwQKAAAAAACHTuJAAAAAAAAAAAAAAAAABgAAAF9y ZWxzL1BLAwQUAAAACACHTuJA1VwmKMwAAACPAQAACwAAAF9yZWxzLy5yZWxzpZCxagMxDIb3QN/B aO/5kqGUEF+2QtaQQldh6+5MzpaxzDV5+7iUQi9ky6BBv9D3Ce32lzCpmbJ4jgbWTQuKomXn42Dg 8/Tx+g5KCkaHE0cycCWBffey2h1pwlKXZPRJVKVEMTCWkrZaix0poDScKNZJzzlgqW0edEJ7xoH0 pm3fdP7PgG7BVAdnIB/cBtTpmqr5jh28zSzcl8Zy0Nz33j6iahkx0VeYKgbzQMWAy/Kb1tOaWqAf m9dPmh1/xyPNS/FPmGn+8+rFG7sbUEsDBBQAAAAIAIdO4kBa4xFm9wAAAOIBAAATAAAAW0NvbnRl bnRfVHlwZXNdLnhtbJWRTU/EIBCG7yb+BzJX01I9GGNK92D1qEbXHzCBaUu2BcJg3f330v24GNfE I8y8z/sE6tV2GsVMka13Cq7LCgQ57Y11vYKP9VNxB4ITOoOjd6RgRwyr5vKiXu8CschpxwqGlMK9 lKwHmpBLH8jlSefjhCkfYy8D6g32JG+q6lZq7xK5VKSFAU3dUoefYxKP23x9MIk0MoiHw+LSpQBD GK3GlE3l7MyPluLYUObkfocHG/gqa4D8tWGZnC845l7y00RrSLxiTM84ZQ1pIkvjv1ykufwbslhO XPius5rKNnKbY280n6zO0XnAQBn9X/z7kjvB5f6Hmm9QSwECFAAUAAAACACHTuJAWuMRZvcAAADi AQAAEwAAAAAAAAABACAAAACIAgAAW0NvbnRlbnRfVHlwZXNdLnhtbFBLAQIUAAoAAAAAAIdO4kAA AAAAAAAAAAAAAAAGAAAAAAAAAAAAEAAAAG8BAABfcmVscy9QSwECFAAUAAAACACHTuJA1VwmKMwA AACPAQAACwAAAAAAAAABACAAAACTAQAAX3JlbHMvLnJlbHNQSwECFAAKAAAAAACHTuJAAAAAAAAA AAAAAAAABAAAAAAAAAAAABAAAAAAAAAAZHJzL1BLAQIUABQAAAAIAIdO4kAgb7F6twAAANsAAAAP AAAAAAAAAAEAIAAAACIAAABkcnMvZG93bnJldi54bWxQSwECFAAUAAAACACHTuJAMy8FnjsAAAA5 AAAAEAAAAAAAAAABACAAAAAGAQAAZHJzL3NoYXBleG1sLnhtbFBLBQYAAAAABgAGAFsBAACwAwAA AAA= 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8484235</wp:posOffset>
                </wp:positionV>
                <wp:extent cx="6429375" cy="753745"/>
                <wp:effectExtent l="0" t="0" r="0" b="0"/>
                <wp:wrapNone/>
                <wp:docPr id="6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E2C96F3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普通话一级甲等；</w:t>
                            </w:r>
                          </w:p>
                          <w:p w14:paraId="5E798FAA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大学英语四/六级（CET-4/6），良好的听说读写能力，快速浏览英语专业文件及书籍；</w:t>
                            </w:r>
                          </w:p>
                          <w:p w14:paraId="01ED9656">
                            <w:pPr>
                              <w:pStyle w:val="8"/>
                              <w:adjustRightInd w:val="0"/>
                              <w:snapToGrid w:val="0"/>
                              <w:ind w:firstLine="0" w:firstLineChars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668.05pt;height:59.35pt;width:506.25pt;mso-position-vertical-relative:page;z-index:-251640832;v-text-anchor:middle;mso-width-relative:page;mso-height-relative:page;" filled="f" stroked="f" coordsize="21600,21600" o:gfxdata="UEsDBAoAAAAAAIdO4kAAAAAAAAAAAAAAAAAEAAAAZHJzL1BLAwQUAAAACACHTuJAvLwFBNwAAAAN AQAADwAAAGRycy9kb3ducmV2LnhtbE2PPU/DMBCGdyT+g3VIbNROE6o0xKkEEkJAFxo6dHPjaxKI z1HsJOXf406w3cej957LN2fTsQkH11qSEC0EMKTK6pZqCZ/l810KzHlFWnWWUMIPOtgU11e5yrSd 6QOnna9ZCCGXKQmN933GuasaNMotbI8Udic7GOVDO9RcD2oO4abjSyFW3KiWwoVG9fjUYPW9G40E W57K9EV8HeZxXz2+vm+nw1vHpby9icQDMI9n/wfDRT+oQxGcjnYk7VgnIRZJIMM8jlcRsAshkuUa 2DFUyX2SAi9y/v+L4hdQSwMEFAAAAAgAh07iQIajHPUnAgAALAQAAA4AAABkcnMvZTJvRG9jLnht bK1TS27bMBDdF+gdCO5r2Yplx4LlII3hokD6AdIegKYoi6jIYUnaUnqA5gZdddN9z+VzdEgprpFu sqgWAodDvpn35nF51amGHIR1EnRBJ6MxJUJzKKXeFfTzp82rS0qcZ7pkDWhR0Hvh6NXq5Ytla3KR Qg1NKSxBEO3y1hS09t7kSeJ4LRRzIzBCY7ICq5jH0O6S0rIW0VWTpOPxLGnBlsYCF87h7rpP0gHR PgcQqkpysQa+V0L7HtWKhnmk5GppHF3FbqtKcP+hqpzwpCkoMvXxj0VwvQ3/ZLVk+c4yU0s+tMCe 08ITTopJjUVPUGvmGdlb+Q+UktyCg8qPOKikJxIVQRaT8RNt7mpmROSCUjtzEt39P1j+/vDRElkW dJZRopnCiR9/PBx//j7++k7SoE9rXI7H7gwe9N1r6NA1kaszt8C/OKLhpmZ6J66thbYWrMT+JuFm cna1x3EBZNu+gxLrsL2HCNRVVgXxUA6C6Dib+9NsROcJx83ZNF1czLFHjrl5djGfZrEEyx9vG+v8 GwGKhEVBLc4+orPDrfOhG5Y/HgnFNGxk08T5N5q0BV1kaRYvnGWU9Gj2RqqCXo7DN9Rs9MAuEOqp +W7bDWptobxHnhZ6u+Fjw0UN9hslLVqtoO7rnllBSfNWo1aLyXQavBmDaTZPMbDnme15hmmOUAXl 3lLSBzc+OjqwcuYaVd3ISDjI3/cydIsmijoMhg8uPY/jqb+PfPUHUEsDBAoAAAAAAIdO4kAAAAAA AAAAAAAAAAAGAAAAX3JlbHMvUEsDBBQAAAAIAIdO4kCKFGY80QAAAJQBAAALAAAAX3JlbHMvLnJl bHOlkMFqwzAMhu+DvYPRfXGawxijTi+j0GvpHsDYimMaW0Yy2fr28w6DZfS2o36h7xP//vCZFrUi S6RsYNf1oDA78jEHA++X49MLKKk2e7tQRgM3FDiMjw/7My62tiOZYxHVKFkMzLWWV63FzZisdFQw t81EnGxtIwddrLvagHro+2fNvxkwbpjq5A3wyQ+gLrfSzH/YKTomoal2jpKmaYruHlUHtmWO7sg2 4Ru5RrMcsBrwLBoHalnXfgR9X7/7p97TRz7jutV+h4zrj1dvuhy/AFBLAwQUAAAACACHTuJAfubl IPcAAADhAQAAEwAAAFtDb250ZW50X1R5cGVzXS54bWyVkUFOwzAQRfdI3MHyFiVOu0AIJemCtEtA qBxgZE8Si2RseUxob4+TthtEkVjaM/+/J7vcHMZBTBjYOqrkKi+kQNLOWOoq+b7fZQ9ScAQyMDjC Sh6R5aa+vSn3R48sUpq4kn2M/lEp1j2OwLnzSGnSujBCTMfQKQ/6AzpU66K4V9pRRIpZnDtkXTbY wucQxfaQrk8mAQeW4um0OLMqCd4PVkNMpmoi84OSnQl5Si473FvPd0lDql8J8+Q64Jx7SU8TrEHx CiE+w5g0lAmsjPuigFP+d8lsOXLm2tZqzJvATYq94XSxutaOa9c4/d/y7ZK6dKvlg+pvUEsBAhQA FAAAAAgAh07iQH7m5SD3AAAA4QEAABMAAAAAAAAAAQAgAAAAnAQAAFtDb250ZW50X1R5cGVzXS54 bWxQSwECFAAKAAAAAACHTuJAAAAAAAAAAAAAAAAABgAAAAAAAAAAABAAAAB+AwAAX3JlbHMvUEsB AhQAFAAAAAgAh07iQIoUZjzRAAAAlAEAAAsAAAAAAAAAAQAgAAAAogMAAF9yZWxzLy5yZWxzUEsB AhQACgAAAAAAh07iQAAAAAAAAAAAAAAAAAQAAAAAAAAAAAAQAAAAAAAAAGRycy9QSwECFAAUAAAA CACHTuJAvLwFBNwAAAANAQAADwAAAAAAAAABACAAAAAiAAAAZHJzL2Rvd25yZXYueG1sUEsBAhQA FAAAAAgAh07iQIajHPUnAgAALAQAAA4AAAAAAAAAAQAgAAAAKwEAAGRycy9lMm9Eb2MueG1sUEsF BgAAAAAGAAYAWQEAAMQFAAAAAA== 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4E2C96F3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普通话一级甲等；</w:t>
                      </w:r>
                    </w:p>
                    <w:p w14:paraId="5E798FAA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大学英语四/六级（CET-4/6），良好的听说读写能力，快速浏览英语专业文件及书籍；</w:t>
                      </w:r>
                    </w:p>
                    <w:p w14:paraId="01ED9656">
                      <w:pPr>
                        <w:pStyle w:val="8"/>
                        <w:adjustRightInd w:val="0"/>
                        <w:snapToGrid w:val="0"/>
                        <w:ind w:firstLine="0" w:firstLineChars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通过全国计算机二级考试，熟练运用office相关软件。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6655435</wp:posOffset>
                </wp:positionV>
                <wp:extent cx="6781800" cy="283210"/>
                <wp:effectExtent l="0" t="0" r="1905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952673A"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524.05pt;height:22.3pt;width:534pt;mso-position-vertical-relative:page;z-index:-251643904;mso-width-relative:page;mso-height-relative:page;" coordsize="6781800,284400" o:gfxdata="UEsDBAoAAAAAAIdO4kAAAAAAAAAAAAAAAAAEAAAAZHJzL1BLAwQUAAAACACHTuJAX0rmvNwAAAAO AQAADwAAAGRycy9kb3ducmV2LnhtbE2PQU/DMAyF70j8h8hI3LYkg0EpTSc0AacJiQ0JcfNar63W OFWTtdu/Jz3BzfZ7ev5etjrbVgzU+8axAT1XIIgLVzZcGfjavc0SED4gl9g6JgMX8rDKr68yTEs3 8icN21CJGMI+RQN1CF0qpS9qsujnriOO2sH1FkNc+0qWPY4x3LZyodSDtNhw/FBjR+uaiuP2ZA28 jzi+3OnXYXM8rC8/u+XH90aTMbc3Wj2DCHQOf2aY8CM65JFp705cetEamGkVu4QoqPtEg5gsapnE 236anhaPIPNM/q+R/wJQSwMEFAAAAAgAh07iQBtYqQEbBgAAoxUAAA4AAABkcnMvZTJvRG9jLnht bL1YS4/cRBC+I/EfWj4ikfF7HspstNpNIqQFIiWIcOz1eMYWttt0e3dmOecAF0AcQeKAeFw4cgBF wJ/J62fwdbfbY0921t6QcJlp21VdXV9/VdXVN29t8oycx1ykrJhbzg3bInERsUVarObWRw/uvDux iKhosaAZK+K5dREL69bB22/dXJez2GUJyxYxJ5ikELN1ObeSqipno5GIkjin4gYr4wIfl4zntMIj X40WnK4xe56NXNsOR2vGFyVnUSwE3h7rj1Y9Ix8yIVsu0yg+ZtFZHheVnpXHGa3gkkjSUlgHarXL ZRxVHy6XIq5INrfgaaV+YQTjU/k7OrhJZytOyySN6iXQIUvY8SmnaQGjzVTHtKLkjKcvTZWnEWeC LasbEctH2hGFCLxw7B1s7nJ2VipfVrP1qmxAx0btoP7K00YfnN/jJF3MLW9qkYLm2PHnjx89/eYL ghdAZ12uZhC6y8v75T1ev1jpJ+nwZslz+Q9XyEbhetHgGm8qEuFlOJ44ExuQR/jmTjzXqYGPEuzO S2pRcvtyRd/HJFjCyJgdydU1i2ke3ixQPhzpADVxXgZKcwGYnbDoU0EKdpTQYhUfihKURNgpN7rY aqwbb4yPV0PruEEoUamhNQjRWQOtZ5HtjmyhhWIwlnsu98SbeuE0uBJaBLvYMlD8NwbeT2gZK2IL Sa6agb5jgH3y+PGzR18//em7F3//+fSvH4mrAVbCDQ3FTICR5HT9PluAtfSsYioEdxjZ8d8wsuO9 OxmHQdjxHvidiepuzBS36fmJqHSmWGCk9nZRcyBiRSHSKn6IPVjmGZLHOyPi2FPPCXyyJo5vh+5U TY7ksKv0SVvJJglxJxPbU+S4RPoh8NmacMaOE3j9JtpK/Sbctgm99n4TbSXtQa8r2JWtK547cafj fjttpYF2/LYd27MH2Wkr9UMWdEyE06kzwJW2Ur+JsG3CswM7tPvRaisNRGvctuOGAdJJv5220kA7 OGI0uz/AQle8L0qQ05rJHdseDwKrrdS/H6hfLRuu77r2kEhsaw1EyumGb29C6chfYgOlc2VyGE1M Wos2RZ3XMCIoVLKEyzRXMiHLczvJoVyYR6QvXY2hJaV7lOFKW1nXQKU1QBk5pq2sKgKcGWZZ14Bm 2d61lo1s0LbsX0sZcd5WNjV22LIRwW1lU6KGKSMs28rjay0bEddWnlxLGbHUVlbHyMFbJUOrra2P isPVd0nWYZmepqY6x0lMtgWZagsqi6At4KotOJXugvy0khFihmSNc1tdzkkiD7KqVsvPOTuPHzAl WMl4qeu/8sTEyFYmKzqyupB3ZI2E+S/1rMY48KmN6/AzYua/FtdlVU18qXiUMRErT7drq1V1peys aSuzY8ZWJa8jayTMv1mQqlz7F7QjrgvQfvH969cc6kVeF4chK9cpfv9SuivX5q/EHEyU9FK9TMMz Sc/WsVOwLF3cSbNMEkvw1elRxsk5BWX922Mcmeqg7IhlKhEXTKoZcsDIutSnZdljiFm1Od3goxye ssUFDtGc6c5YlNGdlIvqhIrqHuU4zcIXXBbga8L45xZZo1WeW+KzM8pji2TvFegEnCmaO8hV6gkD rgZTB8cHxJN5W5zlRwyLR4TCjBpK2SozwyVn+ce4HDiU5vCJFhGMotxUCEv9cFTp3h3XC1F8eKjE 0EgDwZPifhnJySVYBTtEN7BM5aFd+a7drB/QyGjn33xHg6pVt4rf//7i12+f/PElfmVHo0qQ3AC0 P4M6Gr1Fji2hBtjSy7rldj1dobZtDJ01fY6P1g41SDZ5Dg5CuqcHz0yTVGKzZZtD5AD5r3rAU9T/ THZndGYaH8nWWlBxcT8x7eB2ePTKxHwdbKxpp8noB2P3ckLWX16ZlKgXr5uS29uM/4ueOBc19Hz2 1c8v/vkBv89/+4UAtDpBgJ9HRX3xY3LIlj41BR3P8wLgLAuTPQ0whPaWhWHoT3z5XdLQZOU9DMzS 4kruNamNzrJCluRp4EqCy7S0xBUghnm5QIoqVtihbIU7Tpk/emi7N59K2h9Tkei8q1JtzW6ZaXfy qqavyTkqzag9xd0dZDuXg+1nNc/2bvXgX1BLAwQKAAAAAACHTuJAAAAAAAAAAAAAAAAABgAAAF9y ZWxzL1BLAwQUAAAACACHTuJAihRmPNEAAACUAQAACwAAAF9yZWxzLy5yZWxzpZDBasMwDIbvg72D 0X1xmsMYo04vo9Br6R7A2IpjGltGMtn69vMOg2X0tqN+oe8T//7wmRa1IkukbGDX9aAwO/IxBwPv l+PTCyipNnu7UEYDNxQ4jI8P+zMutrYjmWMR1ShZDMy1lletxc2YrHRUMLfNRJxsbSMHXay72oB6 6Ptnzb8ZMG6Y6uQN8MkPoC630sx/2Ck6JqGpdo6SpmmK7h5VB7Zlju7INuEbuUazHLAa8CwaB2pZ 134EfV+/+6fe00c+47rVfoeM649Xb7ocvwBQSwMEFAAAAAgAh07iQH7m5SD3AAAA4QEAABMAAABb Q29udGVudF9UeXBlc10ueG1slZFBTsMwEEX3SNzB8hYlTrtACCXpgrRLQKgcYGRPEotkbHlMaG+P k7YbRJFY2jP/vye73BzGQUwY2Dqq5CovpEDSzljqKvm+32UPUnAEMjA4wkoekeWmvr0p90ePLFKa uJJ9jP5RKdY9jsC580hp0rowQkzH0CkP+gM6VOuiuFfaUUSKWZw7ZF022MLnEMX2kK5PJgEHluLp tDizKgneD1ZDTKZqIvODkp0JeUouO9xbz3dJQ6pfCfPkOuCce0lPE6xB8QohPsOYNJQJrIz7ooBT /nfJbDly5trWasybwE2KveF0sbrWjmvXOP3f8u2SunSr5YPqb1BLAQIUABQAAAAIAIdO4kB+5uUg 9wAAAOEBAAATAAAAAAAAAAEAIAAAAJAIAABbQ29udGVudF9UeXBlc10ueG1sUEsBAhQACgAAAAAA h07iQAAAAAAAAAAAAAAAAAYAAAAAAAAAAAAQAAAAcgcAAF9yZWxzL1BLAQIUABQAAAAIAIdO4kCK FGY80QAAAJQBAAALAAAAAAAAAAEAIAAAAJYHAABfcmVscy8ucmVsc1BLAQIUAAoAAAAAAIdO4kAA AAAAAAAAAAAAAAAEAAAAAAAAAAAAEAAAAAAAAABkcnMvUEsBAhQAFAAAAAgAh07iQF9K5rzcAAAA DgEAAA8AAAAAAAAAAQAgAAAAIgAAAGRycy9kb3ducmV2LnhtbFBLAQIUABQAAAAIAIdO4kAbWKkB GwYAAKMVAAAOAAAAAAAAAAEAIAAAACsBAABkcnMvZTJvRG9jLnhtbFBLBQYAAAAABgAGAFkBAAC4 CQAAAAA= 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4b2+CLsAAADb AAAADwAAAGRycy9kb3ducmV2LnhtbEVPy4rCMBTdD/gP4QqzG9M6o0g1FREdZiGCDxB3l+b2gc1N aWKrfz9ZCC4P571YPkwtOmpdZVlBPIpAEGdWV1woOJ+2XzMQziNrrC2Tgic5WKaDjwUm2vZ8oO7o CxFC2CWooPS+SaR0WUkG3cg2xIHLbWvQB9gWUrfYh3BTy3EUTaXBikNDiQ2tS8pux7tR8Ntjv/qO N93ulq+f19Nkf9nFpNTnMI7mIDw9/Fv8cv9pBT9hffgSfoBM/wFQSwMEFAAAAAgAh07iQDMvBZ47 AAAAOQAAABUAAABkcnMvZ3JvdXBzaGFwZXhtbC54bWyzsa/IzVEoSy0qzszPs1Uy1DNQUkjNS85P ycxLt1UKDXHTtVBSKC5JzEtJzMnPS7VVqkwtVrK34+UCAFBLAwQKAAAAAACHTuJAAAAAAAAAAAAA AAAABgAAAF9yZWxzL1BLAwQUAAAACACHTuJACS23BNMAAACZAQAACwAAAF9yZWxzLy5yZWxzpZBB SwMxEIXvgv8hzN3NtgcRabY3oddawWtIZrPBTSbMxNX+e1NEcKU3D3OYecz3Hm+3/0yzWpAlUjaw 6XpQmB35mIOBl9PT3QMoqTZ7O1NGA2cU2A+3N7sjzra2J5liEdUoWQxMtZZHrcVNmKx0VDA3ZSRO traVgy7WvdmAetv395p/M2BYMdXBG+CD34I6nUtz/sNO0TEJjbVzlDSNY3TXqDowvZfnyRZ8TXNj WQ5YDXiWb0kuUgvZtQF9PcPmnxk8feQjLmv3y5Fx+fHVq0KHL1BLAwQUAAAACACHTuJAVH3oJ/4A AADsAQAAEwAAAFtDb250ZW50X1R5cGVzXS54bWyVkctOwzAQRfdI/IPlLUocWCCEmnRBgB0gKB8w sieJRWJbHje0f8+4jw2iSF3aM/eeI3ux3EyjmDGS9a6W12UlBTrtjXV9LT9XT8WdFJTAGRi9w1pu keSyubxYrLYBSXDaUS2HlMK9UqQHnIBKH9DxpPNxgsTH2KsA+gt6VDdVdau0dwldKlLukM2ixQ7W YxKPG77em0QcSYqH/WJm1RJCGK2GxKZqduYXpTgQSk7udmiwga5YQ6o/CXlyGnDIvfLTRGtQvEFM LzCxhjKRlPHfLuJc/l+SLScqfNdZjWUbqeXYO85Hq1PtffTrQAME5P5zGc85/JHDR4za/VXzA1BL AQIUABQAAAAIAIdO4kBUfegn/gAAAOwBAAATAAAAAAAAAAEAIAAAAJgCAABbQ29udGVudF9UeXBl c10ueG1sUEsBAhQACgAAAAAAh07iQAAAAAAAAAAAAAAAAAYAAAAAAAAAAAAQAAAAeAEAAF9yZWxz L1BLAQIUABQAAAAIAIdO4kAJLbcE0wAAAJkBAAALAAAAAAAAAAEAIAAAAJwBAABfcmVscy8ucmVs c1BLAQIUAAoAAAAAAIdO4kAAAAAAAAAAAAAAAAAEAAAAAAAAAAAAEAAAAAAAAABkcnMvUEsBAhQA FAAAAAgAh07iQOG9vgi7AAAA2wAAAA8AAAAAAAAAAQAgAAAAIgAAAGRycy9kb3ducmV2LnhtbFBL AQIUABQAAAAIAIdO4kAzLwWeOwAAADkAAAAVAAAAAAAAAAEAIAAAAAoBAABkcnMvZ3JvdXBzaGFw ZXhtbC54bWxQSwUGAAAAAAYABgBgAQAAxwMAAAAA 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ExI+tLgAAADb AAAADwAAAGRycy9kb3ducmV2LnhtbEWPzQrCMBCE74LvEFbwZtOqiFajB0H04MUfPC/N2labTWmi 1rc3guBxmJlvmMWqNZV4UuNKywqSKAZBnFldcq7gfNoMpiCcR9ZYWSYFb3KwWnY7C0y1ffGBnkef iwBhl6KCwvs6ldJlBRl0ka2Jg3e1jUEfZJNL3eArwE0lh3E8kQZLDgsF1rQuKLsfH0ZB1e7xNrq3 s3yTSH0ZZVsi3CrV7yXxHISn1v/Dv/ZOKxgn8P0SfoBcfgBQSwMEFAAAAAgAh07iQDMvBZ47AAAA OQAAABAAAABkcnMvc2hhcGV4bWwueG1ss7GvyM1RKEstKs7Mz7NVMtQzUFJIzUvOT8nMS7dVCg1x 07VQUiguScxLSczJz0u1VapMLVayt+PlAgBQSwMECgAAAAAAh07iQAAAAAAAAAAAAAAAAAYAAABf cmVscy9QSwMEFAAAAAgAh07iQNVcJijMAAAAjwEAAAsAAABfcmVscy8ucmVsc6WQsWoDMQyG90Df wWjv+ZKhlBBftkLWkEJXYevuTM6Wscw1efu4lEIvZMugQb/Q9wnt9pcwqZmyeI4G1k0LiqJl5+Ng 4PP08foOSgpGhxNHMnAlgX33stodacJSl2T0SVSlRDEwlpK2WosdKaA0nCjWSc85YKltHnRCe8aB 9KZt33T+z4BuwVQHZyAf3AbU6Zqq+Y4dvM0s3JfGctDc994+omoZMdFXmCoG80DFgMvym9bTmlqg H5vXT5odf8cjzUvxT5hp/vPqxRu7G1BLAwQUAAAACACHTuJAWuMRZvcAAADiAQAAEwAAAFtDb250 ZW50X1R5cGVzXS54bWyVkU1PxCAQhu8m/gcyV9NSPRhjSvdg9ahG1x8wgWlLtgXCYN3999L9uBjX xCPMvM/7BOrVdhrFTJGtdwquywoEOe2Ndb2Cj/VTcQeCEzqDo3ekYEcMq+byol7vArHIaccKhpTC vZSsB5qQSx/I5Unn44QpH2MvA+oN9iRvqupWau8SuVSkhQFN3VKHn2MSj9t8fTCJNDKIh8Pi0qUA QxitxpRN5ezMj5bi2FDm5H6HBxv4KmuA/LVhmZwvOOZe8tNEa0i8YkzPOGUNaSJL479cpLn8G7JY Tlz4rrOayjZym2NvNJ+sztF5wEAZ/V/8+5I7weX+h5pvUEsBAhQAFAAAAAgAh07iQFrjEWb3AAAA 4gEAABMAAAAAAAAAAQAgAAAAiQIAAFtDb250ZW50X1R5cGVzXS54bWxQSwECFAAKAAAAAACHTuJA AAAAAAAAAAAAAAAABgAAAAAAAAAAABAAAABwAQAAX3JlbHMvUEsBAhQAFAAAAAgAh07iQNVcJijM AAAAjwEAAAsAAAAAAAAAAQAgAAAAlAEAAF9yZWxzLy5yZWxzUEsBAhQACgAAAAAAh07iQAAAAAAA AAAAAAAAAAQAAAAAAAAAAAAQAAAAAAAAAGRycy9QSwECFAAUAAAACACHTuJAExI+tLgAAADbAAAA DwAAAAAAAAABACAAAAAiAAAAZHJzL2Rvd25yZXYueG1sUEsBAhQAFAAAAAgAh07iQDMvBZ47AAAA OQAAABAAAAAAAAAAAQAgAAAABwEAAGRycy9zaGFwZXhtbC54bWxQSwUGAAAAAAYABgBbAQAAsQMA AAAA 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0952673A"/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/dojm70AAADb AAAADwAAAGRycy9kb3ducmV2LnhtbEWPQWvCQBSE70L/w/IKvZndSBFJXaUUi0FBNPXS2yP7moRm 34bsGvXfu4LgcZiZb5j58mJbMVDvG8ca0kSBIC6dabjScPz5Hs9A+IBssHVMGq7kYbl4Gc0xM+7M BxqKUIkIYZ+hhjqELpPSlzVZ9InriKP353qLIcq+kqbHc4TbVk6UmkqLDceFGjv6qqn8L05Ww2o7 +z1uditV7bFN1zTkn4XKtX57TdUHiECX8Aw/2rnR8D6B+5f4A+TiBl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D92iObvQAA ANsAAAAPAAAAAAAAAAEAIAAAACIAAABkcnMvZG93bnJldi54bWxQSwECFAAUAAAACACHTuJAMy8F njsAAAA5AAAAEAAAAAAAAAABACAAAAAMAQAAZHJzL3NoYXBleG1sLnhtbFBLBQYAAAAABgAGAFsB AAC2AwAAAAA= 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5DN1brcAAADb AAAADwAAAGRycy9kb3ducmV2LnhtbEWP2wrCMBBE3wX/Iazgm6ZeEKlGQaHgk3j7gKVZm2qzqU28 /b0RBB+HmTnDzJcvW4kHNb50rGDQT0AQ506XXCg4HbPeFIQPyBorx6TgTR6Wi3Zrjql2T97T4xAK ESHsU1RgQqhTKX1uyKLvu5o4emfXWAxRNoXUDT4j3FZymCQTabHkuGCwprWh/Hq4WwWZuW93t1XQ J3fLpL2Q36yHXqluZ5DMQAR6hX/4195oBeMRfL/EHyAXH1BLAwQUAAAACACHTuJAMy8FnjsAAAA5 AAAAEAAAAGRycy9zaGFwZXhtbC54bWyzsa/IzVEoSy0qzszPs1Uy1DNQUkjNS85PycxLt1UKDXHT tVBSKC5JzEtJzMnPS7VVqkwtVrK34+UCAFBLAwQKAAAAAACHTuJAAAAAAAAAAAAAAAAABgAAAF9y ZWxzL1BLAwQUAAAACACHTuJA1VwmKMwAAACPAQAACwAAAF9yZWxzLy5yZWxzpZCxagMxDIb3QN/B aO/5kqGUEF+2QtaQQldh6+5MzpaxzDV5+7iUQi9ky6BBv9D3Ce32lzCpmbJ4jgbWTQuKomXn42Dg 8/Tx+g5KCkaHE0cycCWBffey2h1pwlKXZPRJVKVEMTCWkrZaix0poDScKNZJzzlgqW0edEJ7xoH0 pm3fdP7PgG7BVAdnIB/cBtTpmqr5jh28zSzcl8Zy0Nz33j6iahkx0VeYKgbzQMWAy/Kb1tOaWqAf m9dPmh1/xyPNS/FPmGn+8+rFG7sbUEsDBBQAAAAIAIdO4kBa4xFm9wAAAOIBAAATAAAAW0NvbnRl bnRfVHlwZXNdLnhtbJWRTU/EIBCG7yb+BzJX01I9GGNK92D1qEbXHzCBaUu2BcJg3f330v24GNfE I8y8z/sE6tV2GsVMka13Cq7LCgQ57Y11vYKP9VNxB4ITOoOjd6RgRwyr5vKiXu8CschpxwqGlMK9 lKwHmpBLH8jlSefjhCkfYy8D6g32JG+q6lZq7xK5VKSFAU3dUoefYxKP23x9MIk0MoiHw+LSpQBD GK3GlE3l7MyPluLYUObkfocHG/gqa4D8tWGZnC845l7y00RrSLxiTM84ZQ1pIkvjv1ykufwbslhO XPius5rKNnKbY280n6zO0XnAQBn9X/z7kjvB5f6Hmm9QSwECFAAUAAAACACHTuJAWuMRZvcAAADi AQAAEwAAAAAAAAABACAAAACIAgAAW0NvbnRlbnRfVHlwZXNdLnhtbFBLAQIUAAoAAAAAAIdO4kAA AAAAAAAAAAAAAAAGAAAAAAAAAAAAEAAAAG8BAABfcmVscy9QSwECFAAUAAAACACHTuJA1VwmKMwA AACPAQAACwAAAAAAAAABACAAAACTAQAAX3JlbHMvLnJlbHNQSwECFAAKAAAAAACHTuJAAAAAAAAA AAAAAAAABAAAAAAAAAAAABAAAAAAAAAAZHJzL1BLAQIUABQAAAAIAIdO4kDkM3VutwAAANsAAAAP AAAAAAAAAAEAIAAAACIAAABkcnMvZG93bnJldi54bWxQSwECFAAUAAAACACHTuJAMy8FnjsAAAA5 AAAAEAAAAAAAAAABACAAAAAGAQAAZHJzL3NoYXBleG1sLnhtbFBLBQYAAAAABgAGAFsBAACwAwAA AAA= 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6931660</wp:posOffset>
                </wp:positionV>
                <wp:extent cx="6429375" cy="1200150"/>
                <wp:effectExtent l="0" t="0" r="0" b="0"/>
                <wp:wrapNone/>
                <wp:docPr id="4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3BC1224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2009.03-2011.06       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广州五百丁信息科技有限公司          校园大使主席 </w:t>
                            </w:r>
                          </w:p>
                          <w:p w14:paraId="6466B121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目标带领自己的团队，辅助五百丁公司完成在各高校的“伏龙计划”，向全球顶尖的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AXA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金融公司推送实习生资源。</w:t>
                            </w:r>
                          </w:p>
                          <w:p w14:paraId="3AC494B8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545.8pt;height:94.5pt;width:506.25pt;mso-position-vertical-relative:page;z-index:-251642880;v-text-anchor:middle;mso-width-relative:page;mso-height-relative:page;" filled="f" stroked="f" coordsize="21600,21600" o:gfxdata="UEsDBAoAAAAAAIdO4kAAAAAAAAAAAAAAAAAEAAAAZHJzL1BLAwQUAAAACACHTuJAlWJb0tsAAAAN AQAADwAAAGRycy9kb3ducmV2LnhtbE2Py07DMBBF90j8gzVI7KidUEVpiFMJJIR4bGhg0Z0bT5OA H1HsJOXvma5gN4+jO2fK7ckaNuMYeu8kJCsBDF3jde9aCR/1400OLETltDLeoYQfDLCtLi9KVWi/ uHecd7FlFOJCoSR0MQ4F56Hp0Kqw8gM62h39aFWkdmy5HtVC4dbwVIiMW9U7utCpAR86bL53k5Xg 62OdP4mv/TJ9NvfPr2/z/sVwKa+vEnEHLOIp/sFw1id1qMjp4CenAzMSbsWaSJqLTZIBOxNinW6A HahKc5EBr0r+/4vqF1BLAwQUAAAACACHTuJAsoc7SigCAAAtBAAADgAAAGRycy9lMm9Eb2MueG1s rVPNjtMwEL4j8Q6W7zRNSHe3UdPVslUR0vIjLTyA6ziNRewxttukPAC8AScu3HmuPgdjJ1uq5bIH cog8Hs/n+b75vLjuVUv2wjoJuqTpZEqJ0Bwqqbcl/fRx/eKKEueZrlgLWpT0IBy9Xj5/tuhMITJo oK2EJQiiXdGZkjbemyJJHG+EYm4CRmhM1mAV8xjabVJZ1iG6apNsOr1IOrCVscCFc7i7GpJ0RLRP AYS6llysgO+U0H5AtaJlHim5RhpHl7Hbuhbcv69rJzxpS4pMffzjJbjehH+yXLBia5lpJB9bYE9p 4REnxaTGS09QK+YZ2Vn5D5SS3IKD2k84qGQgEhVBFun0kTb3DTMickGpnTmJ7v4fLH+3/2CJrEqa 55RopnDixx/fjz9/H399I1nQpzOuwGP3Bg/6/hX06JrI1Zk74J8d0XDbML0VN9ZC1whWYX9pqEzO SgccF0A23Vuo8B628xCB+tqqIB7KQRAdZ3M4zUb0nnDcvMiz+cvLGSUccykaKZ3F6SWseCg31vnX AhQJi5JaHH6EZ/s750M7rHg4Em7TsJZtGw3QatKVdD7LZrHgLKOkR7e3UpX0ahq+yIsVrR7pBUYD N99v+lGuDVQHJGph8Bu+Nlw0YL9S0qHXSuq+7JgVlLRvNIo1T/M8mDMG+ewyw8CeZzbnGaY5QpWU e0vJENz6aOnAypkblHUtI+Gg/9DL2C26KOowOj7Y9DyOp/6+8uUfUEsDBAoAAAAAAIdO4kAAAAAA AAAAAAAAAAAGAAAAX3JlbHMvUEsDBBQAAAAIAIdO4kCKFGY80QAAAJQBAAALAAAAX3JlbHMvLnJl bHOlkMFqwzAMhu+DvYPRfXGawxijTi+j0GvpHsDYimMaW0Yy2fr28w6DZfS2o36h7xP//vCZFrUi S6RsYNf1oDA78jEHA++X49MLKKk2e7tQRgM3FDiMjw/7My62tiOZYxHVKFkMzLWWV63FzZisdFQw t81EnGxtIwddrLvagHro+2fNvxkwbpjq5A3wyQ+gLrfSzH/YKTomoal2jpKmaYruHlUHtmWO7sg2 4Ru5RrMcsBrwLBoHalnXfgR9X7/7p97TRz7jutV+h4zrj1dvuhy/AFBLAwQUAAAACACHTuJAfubl IPcAAADhAQAAEwAAAFtDb250ZW50X1R5cGVzXS54bWyVkUFOwzAQRfdI3MHyFiVOu0AIJemCtEtA qBxgZE8Si2RseUxob4+TthtEkVjaM/+/J7vcHMZBTBjYOqrkKi+kQNLOWOoq+b7fZQ9ScAQyMDjC Sh6R5aa+vSn3R48sUpq4kn2M/lEp1j2OwLnzSGnSujBCTMfQKQ/6AzpU66K4V9pRRIpZnDtkXTbY wucQxfaQrk8mAQeW4um0OLMqCd4PVkNMpmoi84OSnQl5Si473FvPd0lDql8J8+Q64Jx7SU8TrEHx CiE+w5g0lAmsjPuigFP+d8lsOXLm2tZqzJvATYq94XSxutaOa9c4/d/y7ZK6dKvlg+pvUEsBAhQA FAAAAAgAh07iQH7m5SD3AAAA4QEAABMAAAAAAAAAAQAgAAAAnAQAAFtDb250ZW50X1R5cGVzXS54 bWxQSwECFAAKAAAAAACHTuJAAAAAAAAAAAAAAAAABgAAAAAAAAAAABAAAAB+AwAAX3JlbHMvUEsB AhQAFAAAAAgAh07iQIoUZjzRAAAAlAEAAAsAAAAAAAAAAQAgAAAAogMAAF9yZWxzLy5yZWxzUEsB AhQACgAAAAAAh07iQAAAAAAAAAAAAAAAAAQAAAAAAAAAAAAQAAAAAAAAAGRycy9QSwECFAAUAAAA CACHTuJAlWJb0tsAAAANAQAADwAAAAAAAAABACAAAAAiAAAAZHJzL2Rvd25yZXYueG1sUEsBAhQA FAAAAAgAh07iQLKHO0ooAgAALQQAAA4AAAAAAAAAAQAgAAAAKgEAAGRycy9lMm9Eb2MueG1sUEsF BgAAAAAGAAYAWQEAAMQFAAAAAA== 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43BC1224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2009.03-2011.06       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广州五百丁信息科技有限公司          校园大使主席 </w:t>
                      </w:r>
                    </w:p>
                    <w:p w14:paraId="6466B121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目标带领自己的团队，辅助五百丁公司完成在各高校的“伏龙计划”，向全球顶尖的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AXA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金融公司推送实习生资源。</w:t>
                      </w:r>
                    </w:p>
                    <w:p w14:paraId="3AC494B8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4241800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EE5199E"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334pt;height:22.3pt;width:534pt;mso-position-vertical-relative:page;z-index:-251645952;mso-width-relative:page;mso-height-relative:page;" coordsize="6781800,284400" o:gfxdata="UEsDBAoAAAAAAIdO4kAAAAAAAAAAAAAAAAAEAAAAZHJzL1BLAwQUAAAACACHTuJAx2t8ndoAAAAM AQAADwAAAGRycy9kb3ducmV2LnhtbE2PwWrDMBBE74X+g9hCb4mklLjBtRxKaHsKhSaF0tvG3tgm 1spYip38feVTc5thh9k32fpiWzFQ7xvHBvRcgSAuXNlwZeB7/z5bgfABucTWMRm4kod1fn+XYVq6 kb9o2IVKxBL2KRqoQ+hSKX1Rk0U/dx1xvB1dbzFE21ey7HGM5baVC6USabHh+KHGjjY1Fafd2Rr4 GHF8fdJvw/Z03Fx/98vPn60mYx4ftHoBEegS/sMw4Ud0yCPTwZ259KI1MNMqbgkGkmQVxZRQy0kd DDzrRQIyz+TtiPwPUEsDBBQAAAAIAIdO4kDYa/R0GAYAAKMVAAAOAAAAZHJzL2Uyb0RvYy54bWy9 WEuP3EQQviPxH1o+IpHxY+x5aGej1W4SIS0QKYsIx16PZ2xhu023Z2eWcw5wAcQRJA6Ix4UjB1AE /Jm8fgZfd7s99mRn7Q0JF7vtrup69FdVXX1we5Ol5CLiImH5zHJu2RaJ8pDNk3w5sz46u/vu2CKi pPmcpiyPZtZlJKzbh2+/dbAuppHLYpbOI06wSC6m62JmxWVZTAcDEcZRRsUtVkQ5JheMZ7TEJ18O 5pyusXqWDlzbDgZrxucFZ2EkBP6e6EmrWpH3WZAtFkkYnbBwlUV5qVflUUpLmCTipBDWodJ2sYjC 8sPFQkQlSWcWLC3VE0IwPpfPweEBnS45LeIkrFSgfVTYsSmjSQ6h9VIntKRkxZOXlsqSkDPBFuWt kGUDbYjyCKxw7B3f3ONsVShbltP1sqidjo3a8forLxt+cHGfk2Q+szzHIjnNsOPPHz96+s0XBD/g nXWxnILoHi8eFPd59WOpv6TBmwXP5BumkI3y62Xt12hTkhA/g9HYGdtweYg5d+y5TuX4MMbuvMQW xneuZhwOsQhUGBixA6ldrUz98YYd5e44anyFozQW4LNTFn4qSM6OY5ovoyNRAJIIO2VG27fa17U1 xsbrXeu4fiC9UrnWeIhOa9d6FtnuyNa1YPRH3kQzehMvmPjXuhbBLrYIFP8NgQ9iWkQK2EKCyyAQ qmoEPnn8+Nmjr5/+9N2Lv/98+tePxJWqrQtFXMNQTAUQSc7X77M5UEtXJVMhuIPIlv0GkS3r3fEo 8IOW9fDfSpT3IqawTS9ORQkNEN5zjPSgUjVkeS6SMnqIPVhkKZLHOwPi2BPP8YdkTZyhHbgTtbjk 3mH6pMlkk5i447Gt4+4K6oeI0K0IZ+Q4vtctosnULQLY3orQuneLaDJpCzpNwa5s5Xju2J2MuuU0 mXrKGTbl2J7dS06TqdtlfktEMJk4PUxpMnWLCJoiPNu3A7vbW02mnt4aNeW4gY900i2nydRTDo4Y 9e73kNAm74oS5LR6cce2R72c1WTq3g/Ur4YMd+i6dp9IbHL19JTTDt/OhNKiv0IGSmedw2hs0lq4 yau8hhFBoZIlXKa5gglZnptJDsXEfCJ96WoMLkndwQxTmsy6BiquHszIMU1mVRFgTD/JugbUans3 UhvZoCl5eCNmxHmT2dTYfmojgpvMpkT1Y0ZYNplHN1IbEddkHt+IGbHUZJ7ciFmGVpNbHxV777TE f4u9hTK9TAV1jpOYbAtS1RaUFkFbwFVbcC41BvhpKSPEDMka57aqnJNYHmRVrZbTGbuIzpgiLGW8 VPVfqWJiZEuT5i1aXchbtIbCvAu9qhEOAyvhOvwMmXlX5LqsqoWvJA9TJiJl6Va3ilVXypZOW5od MbYqeS1aQ2HeRiFVufYrtEOuC9B+8v36awx1el4Xhz6a6xS/X5W25lr8tT4HEiW8VC9T40zCs3Hs FCxN5neTNJXAEnx5fpxyckEB2eGdEY5MVVy1yFKViHMm2Qw4IESeneVpWZ+iy835BpPy5zmbX+IQ zZnujEUR3k24KE+pKO9TjtMsbMFlAWZjxj+3yBqt8swSn60ojyySvpejE3AmaO5AV6ovDLgaTBwc HxBP5m++yo4ZlEeEQowaStoyNcMFZ9nHuBw4kuIwRfMQQlFuSoSl/jgude+O64UwOjpSZGik4cHT /EERysWls3J2hG5gkchDu7Jdm1l9oJHRxr/5jga1o+qpv//9xa/fPvnjSzxlR6NK0E06Gr1Fji1d DWdLK6uW2/V0hdq2MXRa9zlDtHaoQbLxdnAQQsOnUWGapAKbLdscIgfIf+UZT1D/U9md0alpfCRa K0KFxf3AtP07wfErA/N1oLGCnQbj0B+5VwOymnllUKJevG5Ibm8z/i94Ahk1PJ999fOLf37A8/lv vxA4rUoQaM+P8+rix+SQl64mHM/zfPhZFiZ74mMI7i0Kg2A4Hsp5CUOTlfcgME3ya7FXpzY6TXNZ kie+KwEu09ICV4AYZsUcKSpfYofSJe44Zf7ogO3efCphf0JFrPOuSrUVumWm3cmrGr4m56g0o/YU d3egxclb3zPKy8Hmt1pne7d6+C9QSwMECgAAAAAAh07iQAAAAAAAAAAAAAAAAAYAAABfcmVscy9Q SwMEFAAAAAgAh07iQIoUZjzRAAAAlAEAAAsAAABfcmVscy8ucmVsc6WQwWrDMAyG74O9g9F9cZrD GKNOL6PQa+kewNiKYxpbRjLZ+vbzDoNl9LajfqHvE//+8JkWtSJLpGxg1/WgMDvyMQcD75fj0wso qTZ7u1BGAzcUOIyPD/szLra2I5ljEdUoWQzMtZZXrcXNmKx0VDC3zUScbG0jB12su9qAeuj7Z82/ GTBumOrkDfDJD6Aut9LMf9gpOiahqXaOkqZpiu4eVQe2ZY7uyDbhG7lGsxywGvAsGgdqWdd+BH1f v/un3tNHPuO61X6HjOuPV2+6HL8AUEsDBBQAAAAIAIdO4kB+5uUg9wAAAOEBAAATAAAAW0NvbnRl bnRfVHlwZXNdLnhtbJWRQU7DMBBF90jcwfIWJU67QAgl6YK0S0CoHGBkTxKLZGx5TGhvj5O2G0SR WNoz/78nu9wcxkFMGNg6quQqL6RA0s5Y6ir5vt9lD1JwBDIwOMJKHpHlpr69KfdHjyxSmriSfYz+ USnWPY7AufNIadK6MEJMx9ApD/oDOlTrorhX2lFEilmcO2RdNtjC5xDF9pCuTyYBB5bi6bQ4syoJ 3g9WQ0ymaiLzg5KdCXlKLjvcW893SUOqXwnz5DrgnHtJTxOsQfEKIT7DmDSUCayM+6KAU/53yWw5 cuba1mrMm8BNir3hdLG61o5r1zj93/Ltkrp0q+WD6m9QSwECFAAUAAAACACHTuJAfublIPcAAADh AQAAEwAAAAAAAAABACAAAACLCAAAW0NvbnRlbnRfVHlwZXNdLnhtbFBLAQIUAAoAAAAAAIdO4kAA AAAAAAAAAAAAAAAGAAAAAAAAAAAAEAAAAG0HAABfcmVscy9QSwECFAAUAAAACACHTuJAihRmPNEA AACUAQAACwAAAAAAAAABACAAAACRBwAAX3JlbHMvLnJlbHNQSwECFAAKAAAAAACHTuJAAAAAAAAA AAAAAAAABAAAAAAAAAAAABAAAAAAAAAAZHJzL1BLAQIUABQAAAAIAIdO4kDHa3yd2gAAAAwBAAAP AAAAAAAAAAEAIAAAACIAAABkcnMvZG93bnJldi54bWxQSwECFAAUAAAACACHTuJA2Gv0dBgGAACj FQAADgAAAAAAAAABACAAAAApAQAAZHJzL2Uyb0RvYy54bWxQSwUGAAAAAAYABgBZAQAAswkAAAAA 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JiX2mb0AAADb AAAADwAAAGRycy9kb3ducmV2LnhtbEWPT4vCMBTE74LfITzBm6ZVVpauqSyi4kEEdUG8PZrXP9i8 lCa2+u03wsIeh5n5DbNcPU0tOmpdZVlBPI1AEGdWV1wo+LlsJ58gnEfWWFsmBS9ysEqHgyUm2vZ8 ou7sCxEg7BJUUHrfJFK6rCSDbmob4uDltjXog2wLqVvsA9zUchZFC2mw4rBQYkPrkrL7+WEU7Hrs v+fxpjvc8/Xrdvk4Xg8xKTUexdEXCE9P/x/+a++1gvkM3l/CD5DpL1BLAwQUAAAACACHTuJAMy8F njsAAAA5AAAAFQAAAGRycy9ncm91cHNoYXBleG1sLnhtbLOxr8jNUShLLSrOzM+zVTLUM1BSSM1L zk/JzEu3VQoNcdO1UFIoLknMS0nMyc9LtVWqTC1Wsrfj5QIAUEsDBAoAAAAAAIdO4kAAAAAAAAAA AAAAAAAGAAAAX3JlbHMvUEsDBBQAAAAIAIdO4kAJLbcE0wAAAJkBAAALAAAAX3JlbHMvLnJlbHOl kEFLAzEQhe+C/yHM3c22BxFptjeh11rBa0hms8FNJszE1f57U0RwpTcPc5h5zPceb7f/TLNakCVS NrDpelCYHfmYg4GX09PdAyipNns7U0YDZxTYD7c3uyPOtrYnmWIR1ShZDEy1lketxU2YrHRUMDdl JE62tpWDLta92YB62/f3mn8zYFgx1cEb4IPfgjqdS3P+w07RMQmNtXOUNI1jdNeoOjC9l+fJFnxN c2NZDlgNeJZvSS5SC9m1AX09w+afGTx95CMua/fLkXH58dWrQocvUEsDBBQAAAAIAIdO4kBUfegn /gAAAOwBAAATAAAAW0NvbnRlbnRfVHlwZXNdLnhtbJWRy07DMBBF90j8g+UtShxYIISadEGAHSAo HzCyJ4lFYlseN7R/z7iPDaJIXdoz954je7HcTKOYMZL1rpbXZSUFOu2NdX0tP1dPxZ0UlMAZGL3D Wm6R5LK5vFistgFJcNpRLYeUwr1SpAecgEof0PGk83GCxMfYqwD6C3pUN1V1q7R3CV0qUu6QzaLF DtZjEo8bvt6bRBxJiof9YmbVEkIYrYbEpmp25helOBBKTu52aLCBrlhDqj8JeXIacMi98tNEa1C8 QUwvMLGGMpGU8d8u4lz+X5ItJyp811mNZRup5dg7zkerU+199OtAAwTk/nMZzzn8kcNHjNr9VfMD UEsBAhQAFAAAAAgAh07iQFR96Cf+AAAA7AEAABMAAAAAAAAAAQAgAAAAmgIAAFtDb250ZW50X1R5 cGVzXS54bWxQSwECFAAKAAAAAACHTuJAAAAAAAAAAAAAAAAABgAAAAAAAAAAABAAAAB6AQAAX3Jl bHMvUEsBAhQAFAAAAAgAh07iQAkttwTTAAAAmQEAAAsAAAAAAAAAAQAgAAAAngEAAF9yZWxzLy5y ZWxzUEsBAhQACgAAAAAAh07iQAAAAAAAAAAAAAAAAAQAAAAAAAAAAAAQAAAAAAAAAGRycy9QSwEC FAAUAAAACACHTuJAJiX2mb0AAADbAAAADwAAAAAAAAABACAAAAAiAAAAZHJzL2Rvd25yZXYueG1s UEsBAhQAFAAAAAgAh07iQDMvBZ47AAAAOQAAABUAAAAAAAAAAQAgAAAADAEAAGRycy9ncm91cHNo YXBleG1sLnhtbFBLBQYAAAAABgAGAGABAADJAwAAAAA= 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1Ip2JbcAAADb AAAADwAAAGRycy9kb3ducmV2LnhtbEWPzQrCMBCE74LvEFbwZtNaEK1GD4LowYs/eF6ata02m9JE rW9vBMHjMDPfMItVZ2rxpNZVlhUkUQyCOLe64kLB+bQZTUE4j6yxtkwK3uRgtez3Fphp++IDPY++ EAHCLkMFpfdNJqXLSzLoItsQB+9qW4M+yLaQusVXgJtajuN4Ig1WHBZKbGhdUn4/PoyCutvjLb13 s2KTSH1J8y0RbpUaDpJ4DsJT5//hX3unFaQpfL+EHyCXH1BLAwQUAAAACACHTuJAMy8FnjsAAAA5 AAAAEAAAAGRycy9zaGFwZXhtbC54bWyzsa/IzVEoSy0qzszPs1Uy1DNQUkjNS85PycxLt1UKDXHT tVBSKC5JzEtJzMnPS7VVqkwtVrK34+UCAFBLAwQKAAAAAACHTuJAAAAAAAAAAAAAAAAABgAAAF9y ZWxzL1BLAwQUAAAACACHTuJA1VwmKMwAAACPAQAACwAAAF9yZWxzLy5yZWxzpZCxagMxDIb3QN/B aO/5kqGUEF+2QtaQQldh6+5MzpaxzDV5+7iUQi9ky6BBv9D3Ce32lzCpmbJ4jgbWTQuKomXn42Dg 8/Tx+g5KCkaHE0cycCWBffey2h1pwlKXZPRJVKVEMTCWkrZaix0poDScKNZJzzlgqW0edEJ7xoH0 pm3fdP7PgG7BVAdnIB/cBtTpmqr5jh28zSzcl8Zy0Nz33j6iahkx0VeYKgbzQMWAy/Kb1tOaWqAf m9dPmh1/xyPNS/FPmGn+8+rFG7sbUEsDBBQAAAAIAIdO4kBa4xFm9wAAAOIBAAATAAAAW0NvbnRl bnRfVHlwZXNdLnhtbJWRTU/EIBCG7yb+BzJX01I9GGNK92D1qEbXHzCBaUu2BcJg3f330v24GNfE I8y8z/sE6tV2GsVMka13Cq7LCgQ57Y11vYKP9VNxB4ITOoOjd6RgRwyr5vKiXu8CschpxwqGlMK9 lKwHmpBLH8jlSefjhCkfYy8D6g32JG+q6lZq7xK5VKSFAU3dUoefYxKP23x9MIk0MoiHw+LSpQBD GK3GlE3l7MyPluLYUObkfocHG/gqa4D8tWGZnC845l7y00RrSLxiTM84ZQ1pIkvjv1ykufwbslhO XPius5rKNnKbY280n6zO0XnAQBn9X/z7kjvB5f6Hmm9QSwECFAAUAAAACACHTuJAWuMRZvcAAADi AQAAEwAAAAAAAAABACAAAACIAgAAW0NvbnRlbnRfVHlwZXNdLnhtbFBLAQIUAAoAAAAAAIdO4kAA AAAAAAAAAAAAAAAGAAAAAAAAAAAAEAAAAG8BAABfcmVscy9QSwECFAAUAAAACACHTuJA1VwmKMwA AACPAQAACwAAAAAAAAABACAAAACTAQAAX3JlbHMvLnJlbHNQSwECFAAKAAAAAACHTuJAAAAAAAAA AAAAAAAABAAAAAAAAAAAABAAAAAAAAAAZHJzL1BLAQIUABQAAAAIAIdO4kDUinYltwAAANsAAAAP AAAAAAAAAAEAIAAAACIAAABkcnMvZG93bnJldi54bWxQSwECFAAUAAAACACHTuJAMy8FnjsAAAA5 AAAAEAAAAAAAAAABACAAAAAGAQAAZHJzL3NoYXBleG1sLnhtbFBLBQYAAAAABgAGAFsBAACwAwAA AAA= 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2EE5199E"/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RXltCb0AAADb AAAADwAAAGRycy9kb3ducmV2LnhtbEWPQWvCQBSE7wX/w/IEb3U3VYqkriJiMSgUjV56e2Rfk9Ds 25Bdo/57Vyj0OMzMN8x8ebON6KnztWMNyViBIC6cqbnUcD59vs5A+IBssHFMGu7kYbkYvMwxNe7K R+rzUIoIYZ+ihiqENpXSFxVZ9GPXEkfvx3UWQ5RdKU2H1wi3jXxT6l1arDkuVNjSuqLiN79YDZv9 7Pu8+9qo8oBNsqU+W+Uq03o0TNQHiEC38B/+a2dGw2QKzy/xB8jFA1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BFeW0JvQAA ANsAAAAPAAAAAAAAAAEAIAAAACIAAABkcnMvZG93bnJldi54bWxQSwECFAAUAAAACACHTuJAMy8F njsAAAA5AAAAEAAAAAAAAAABACAAAAAMAQAAZHJzL3NoYXBleG1sLnhtbFBLBQYAAAAABgAGAFsB AAC2AwAAAAA= 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XJA7/LcAAADb AAAADwAAAGRycy9kb3ducmV2LnhtbEWPzQrCMBCE74LvEFbwpqmKItUoKBQ8iX8PsDRrU202tYl/ b28EweMwM98w8+XLVuJBjS8dKxj0ExDEudMlFwpOx6w3BeEDssbKMSl4k4flot2aY6rdk/f0OIRC RAj7FBWYEOpUSp8bsuj7riaO3tk1FkOUTSF1g88It5UcJslEWiw5LhisaW0ovx7uVkFm7tvdbRX0 yd0yaS/kN+uhV6rbGSQzEIFe4R/+tTdawWgM3y/xB8jFB1BLAwQUAAAACACHTuJAMy8FnjsAAAA5 AAAAEAAAAGRycy9zaGFwZXhtbC54bWyzsa/IzVEoSy0qzszPs1Uy1DNQUkjNS85PycxLt1UKDXHT tVBSKC5JzEtJzMnPS7VVqkwtVrK34+UCAFBLAwQKAAAAAACHTuJAAAAAAAAAAAAAAAAABgAAAF9y ZWxzL1BLAwQUAAAACACHTuJA1VwmKMwAAACPAQAACwAAAF9yZWxzLy5yZWxzpZCxagMxDIb3QN/B aO/5kqGUEF+2QtaQQldh6+5MzpaxzDV5+7iUQi9ky6BBv9D3Ce32lzCpmbJ4jgbWTQuKomXn42Dg 8/Tx+g5KCkaHE0cycCWBffey2h1pwlKXZPRJVKVEMTCWkrZaix0poDScKNZJzzlgqW0edEJ7xoH0 pm3fdP7PgG7BVAdnIB/cBtTpmqr5jh28zSzcl8Zy0Nz33j6iahkx0VeYKgbzQMWAy/Kb1tOaWqAf m9dPmh1/xyPNS/FPmGn+8+rFG7sbUEsDBBQAAAAIAIdO4kBa4xFm9wAAAOIBAAATAAAAW0NvbnRl bnRfVHlwZXNdLnhtbJWRTU/EIBCG7yb+BzJX01I9GGNK92D1qEbXHzCBaUu2BcJg3f330v24GNfE I8y8z/sE6tV2GsVMka13Cq7LCgQ57Y11vYKP9VNxB4ITOoOjd6RgRwyr5vKiXu8CschpxwqGlMK9 lKwHmpBLH8jlSefjhCkfYy8D6g32JG+q6lZq7xK5VKSFAU3dUoefYxKP23x9MIk0MoiHw+LSpQBD GK3GlE3l7MyPluLYUObkfocHG/gqa4D8tWGZnC845l7y00RrSLxiTM84ZQ1pIkvjv1ykufwbslhO XPius5rKNnKbY280n6zO0XnAQBn9X/z7kjvB5f6Hmm9QSwECFAAUAAAACACHTuJAWuMRZvcAAADi AQAAEwAAAAAAAAABACAAAACIAgAAW0NvbnRlbnRfVHlwZXNdLnhtbFBLAQIUAAoAAAAAAIdO4kAA AAAAAAAAAAAAAAAGAAAAAAAAAAAAEAAAAG8BAABfcmVscy9QSwECFAAUAAAACACHTuJA1VwmKMwA AACPAQAACwAAAAAAAAABACAAAACTAQAAX3JlbHMvLnJlbHNQSwECFAAKAAAAAACHTuJAAAAAAAAA AAAAAAAABAAAAAAAAAAAABAAAAAAAAAAZHJzL1BLAQIUABQAAAAIAIdO4kBckDv8twAAANsAAAAP AAAAAAAAAAEAIAAAACIAAABkcnMvZG93bnJldi54bWxQSwECFAAUAAAACACHTuJAMy8FnjsAAAA5 AAAAEAAAAAAAAAABACAAAAAGAQAAZHJzL3NoYXBleG1sLnhtbFBLBQYAAAAABgAGAFsBAACwAwAA AAA= 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4518025</wp:posOffset>
                </wp:positionV>
                <wp:extent cx="6429375" cy="2082800"/>
                <wp:effectExtent l="0" t="0" r="0" b="0"/>
                <wp:wrapNone/>
                <wp:docPr id="3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559DD3F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>2012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04-至今 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  广州信息科技有限公司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>市场营销（实习生）</w:t>
                            </w:r>
                          </w:p>
                          <w:p w14:paraId="57858045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负责公司线上端资源的销售工作（以开拓客户为主），公司主要资源以广点通、智汇推、百度、小米、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360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、沃门户等；</w:t>
                            </w:r>
                          </w:p>
                          <w:p w14:paraId="1F3DFBCB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实时了解行业的变化，跟踪客户的详细数据，为客户制定更完善的投放计划（合作过珍爱网、世纪佳缘、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56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视频、京东等客户）</w:t>
                            </w:r>
                          </w:p>
                          <w:p w14:paraId="1A8BF7E1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2010.03-2012.03       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广州信息科技有限公司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>软件工程师</w:t>
                            </w:r>
                          </w:p>
                          <w:p w14:paraId="45919687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负责公司业务系统的设计及改进，参与公司网上商城系统产品功能设计及实施工作。</w:t>
                            </w:r>
                          </w:p>
                          <w:p w14:paraId="50A9E3D1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负责客户调研、客户需求分析、方案写作等工作， 参与公司多个大型电子商务项目的策划工作，担任大商集团网上商城一期建设项目经理。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355.75pt;height:164pt;width:506.25pt;mso-position-vertical-relative:page;z-index:-251644928;v-text-anchor:middle;mso-width-relative:page;mso-height-relative:page;" filled="f" stroked="f" coordsize="21600,21600" o:gfxdata="UEsDBAoAAAAAAIdO4kAAAAAAAAAAAAAAAAAEAAAAZHJzL1BLAwQUAAAACACHTuJAfwc9R9wAAAAM AQAADwAAAGRycy9kb3ducmV2LnhtbE2Py07DMBBF90j8gzVI7KidPqANcSqBhBCUDQ0sunPjaRKw x1HsJOXvcVawm9Ec3Tk3256tYQN2vnEkIZkJYEil0w1VEj6Kp5s1MB8UaWUcoYQf9LDNLy8ylWo3 0jsO+1CxGEI+VRLqENqUc1/WaJWfuRYp3k6usyrEtau47tQYw63hcyFuuVUNxQ+1avGxxvJ731sJ rjgV62fxdRj7z/LhZfc2HF4Nl/L6KhH3wAKewx8Mk35Uhzw6HV1P2jMjYSGWkZRwlyQrYBMglvMN sOM0LTYr4HnG/5fIfwFQSwMEFAAAAAgAh07iQH6NaBApAgAALQQAAA4AAABkcnMvZTJvRG9jLnht bK1TS27bMBDdF+gdCO5ryYrt2ILlII3hokD6AdIegKYoi6jIYUnaUnqA5gZdddN9z+VzdEgprpFu sqgWAodDvpn35nF51amGHIR1EnRBx6OUEqE5lFLvCvr50+bVnBLnmS5ZA1oU9F44erV6+WLZmlxk UENTCksQRLu8NQWtvTd5kjheC8XcCIzQmKzAKuYxtLuktKxFdNUkWZrOkhZsaSxw4RzurvskHRDt cwChqiQXa+B7JbTvUa1omEdKrpbG0VXstqoE9x+qyglPmoIiUx//WATX2/BPVkuW7ywzteRDC+w5 LTzhpJjUWPQEtWaekb2V/0ApyS04qPyIg0p6IlERZDFOn2hzVzMjIheU2pmT6O7/wfL3h4+WyLKg FzNKNFM48eOPh+PP38df30kW9GmNy/HYncGDvnsNHbomcnXmFvgXRzTc1EzvxLW10NaCldjfONxM zq72OC6AbNt3UGIdtvcQgbrKqiAeykEQHWdzf5qN6DzhuDmbZIuLyyklHHNZOs/maZxewvLH68Y6 /0aAImFRUIvDj/DscOt8aIflj0dCNQ0b2TTRAI0mbUEX02waL5xllPTo9kaqgmJB/CIvljd6oBcY 9dx8t+0GubZQ3iNRC73f8LXhogb7jZIWvVZQ93XPrKCkeatRrMV4MgnmjMFkeplhYM8z2/MM0xyh Csq9paQPbny0dGDlzDXKupGRcNC/72XoFl0UdRgcH2x6HsdTf1/56g9QSwMECgAAAAAAh07iQAAA AAAAAAAAAAAAAAYAAABfcmVscy9QSwMEFAAAAAgAh07iQIoUZjzRAAAAlAEAAAsAAABfcmVscy8u cmVsc6WQwWrDMAyG74O9g9F9cZrDGKNOL6PQa+kewNiKYxpbRjLZ+vbzDoNl9LajfqHvE//+8JkW tSJLpGxg1/WgMDvyMQcD75fj0wsoqTZ7u1BGAzcUOIyPD/szLra2I5ljEdUoWQzMtZZXrcXNmKx0 VDC3zUScbG0jB12su9qAeuj7Z82/GTBumOrkDfDJD6Aut9LMf9gpOiahqXaOkqZpiu4eVQe2ZY7u yDbhG7lGsxywGvAsGgdqWdd+BH1fv/un3tNHPuO61X6HjOuPV2+6HL8AUEsDBBQAAAAIAIdO4kB+ 5uUg9wAAAOEBAAATAAAAW0NvbnRlbnRfVHlwZXNdLnhtbJWRQU7DMBBF90jcwfIWJU67QAgl6YK0 S0CoHGBkTxKLZGx5TGhvj5O2G0SRWNoz/78nu9wcxkFMGNg6quQqL6RA0s5Y6ir5vt9lD1JwBDIw OMJKHpHlpr69KfdHjyxSmriSfYz+USnWPY7AufNIadK6MEJMx9ApD/oDOlTrorhX2lFEilmcO2Rd NtjC5xDF9pCuTyYBB5bi6bQ4syoJ3g9WQ0ymaiLzg5KdCXlKLjvcW893SUOqXwnz5DrgnHtJTxOs QfEKIT7DmDSUCayM+6KAU/53yWw5cuba1mrMm8BNir3hdLG61o5r1zj93/Ltkrp0q+WD6m9QSwEC FAAUAAAACACHTuJAfublIPcAAADhAQAAEwAAAAAAAAABACAAAACeBAAAW0NvbnRlbnRfVHlwZXNd LnhtbFBLAQIUAAoAAAAAAIdO4kAAAAAAAAAAAAAAAAAGAAAAAAAAAAAAEAAAAIADAABfcmVscy9Q SwECFAAUAAAACACHTuJAihRmPNEAAACUAQAACwAAAAAAAAABACAAAACkAwAAX3JlbHMvLnJlbHNQ SwECFAAKAAAAAACHTuJAAAAAAAAAAAAAAAAABAAAAAAAAAAAABAAAAAAAAAAZHJzL1BLAQIUABQA AAAIAIdO4kB/Bz1H3AAAAAwBAAAPAAAAAAAAAAEAIAAAACIAAABkcnMvZG93bnJldi54bWxQSwEC FAAUAAAACACHTuJAfo1oECkCAAAtBAAADgAAAAAAAAABACAAAAArAQAAZHJzL2Uyb0RvYy54bWxQ SwUGAAAAAAYABgBZAQAAxgUAAAAA 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5559DD3F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>2012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>.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04-至今 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  广州信息科技有限公司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>市场营销（实习生）</w:t>
                      </w:r>
                    </w:p>
                    <w:p w14:paraId="57858045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负责公司线上端资源的销售工作（以开拓客户为主），公司主要资源以广点通、智汇推、百度、小米、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360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、沃门户等；</w:t>
                      </w:r>
                    </w:p>
                    <w:p w14:paraId="1F3DFBCB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实时了解行业的变化，跟踪客户的详细数据，为客户制定更完善的投放计划（合作过珍爱网、世纪佳缘、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56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视频、京东等客户）</w:t>
                      </w:r>
                    </w:p>
                    <w:p w14:paraId="1A8BF7E1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2010.03-2012.03       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广州信息科技有限公司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>软件工程师</w:t>
                      </w:r>
                    </w:p>
                    <w:p w14:paraId="45919687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负责公司业务系统的设计及改进，参与公司网上商城系统产品功能设计及实施工作。</w:t>
                      </w:r>
                    </w:p>
                    <w:p w14:paraId="50A9E3D1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负责客户调研、客户需求分析、方案写作等工作， 参与公司多个大型电子商务项目的策划工作，担任大商集团网上商城一期建设项目经理。</w:t>
                      </w:r>
                    </w:p>
                  </w:txbxContent>
                </v:textbox>
              </v:shape>
            </w:pict>
          </mc:Fallback>
        </mc:AlternateContent>
      </w:r>
    </w:p>
    <w:sectPr>
      <w:footerReference w:type="first" r:id="rId8"/>
      <w:footerReference w:type="even" r:id="rId9"/>
      <w:footerReference w:type="default" r:id="rId10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3265" name="Watermark 132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3266" name="Watermark 132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3267" name="Watermark 132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E070D5"/>
    <w:multiLevelType w:val="multilevel"/>
    <w:tmpl w:val="36E070D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414141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1"/>
  <w:bordersDoNotSurroundFooter w:val="1"/>
  <w:attachedTemplate r:id="rId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06237C"/>
    <w:rsid w:val="00033B00"/>
    <w:rsid w:val="00050DD0"/>
    <w:rsid w:val="000A15E2"/>
    <w:rsid w:val="000A477B"/>
    <w:rsid w:val="000B7624"/>
    <w:rsid w:val="00145F04"/>
    <w:rsid w:val="0016204C"/>
    <w:rsid w:val="001864CD"/>
    <w:rsid w:val="0019746D"/>
    <w:rsid w:val="001D355C"/>
    <w:rsid w:val="00211176"/>
    <w:rsid w:val="002A02CC"/>
    <w:rsid w:val="002A6755"/>
    <w:rsid w:val="003150B6"/>
    <w:rsid w:val="00355330"/>
    <w:rsid w:val="003666FA"/>
    <w:rsid w:val="003829A9"/>
    <w:rsid w:val="003A597D"/>
    <w:rsid w:val="003A754D"/>
    <w:rsid w:val="004264B5"/>
    <w:rsid w:val="004447F5"/>
    <w:rsid w:val="00446196"/>
    <w:rsid w:val="00461F81"/>
    <w:rsid w:val="00465FA2"/>
    <w:rsid w:val="00487CEA"/>
    <w:rsid w:val="004F0F87"/>
    <w:rsid w:val="004F6A02"/>
    <w:rsid w:val="0053077D"/>
    <w:rsid w:val="005311C9"/>
    <w:rsid w:val="00553D99"/>
    <w:rsid w:val="00557EDC"/>
    <w:rsid w:val="005B4768"/>
    <w:rsid w:val="005C3A11"/>
    <w:rsid w:val="006314A6"/>
    <w:rsid w:val="006922FB"/>
    <w:rsid w:val="00694DFC"/>
    <w:rsid w:val="006B4C9F"/>
    <w:rsid w:val="006F567F"/>
    <w:rsid w:val="00735052"/>
    <w:rsid w:val="007719C0"/>
    <w:rsid w:val="0077420C"/>
    <w:rsid w:val="007B1C07"/>
    <w:rsid w:val="0082702B"/>
    <w:rsid w:val="0085417A"/>
    <w:rsid w:val="0089146D"/>
    <w:rsid w:val="00911736"/>
    <w:rsid w:val="00923016"/>
    <w:rsid w:val="0092591B"/>
    <w:rsid w:val="0093682A"/>
    <w:rsid w:val="009872F7"/>
    <w:rsid w:val="009C366C"/>
    <w:rsid w:val="009D6057"/>
    <w:rsid w:val="009F7C4F"/>
    <w:rsid w:val="00A2143F"/>
    <w:rsid w:val="00A24A7B"/>
    <w:rsid w:val="00A26FC6"/>
    <w:rsid w:val="00A702BF"/>
    <w:rsid w:val="00AB760C"/>
    <w:rsid w:val="00AD3779"/>
    <w:rsid w:val="00AE5B76"/>
    <w:rsid w:val="00B31A69"/>
    <w:rsid w:val="00B822E2"/>
    <w:rsid w:val="00BD4664"/>
    <w:rsid w:val="00BE4D64"/>
    <w:rsid w:val="00BF0749"/>
    <w:rsid w:val="00C21631"/>
    <w:rsid w:val="00CD3E9B"/>
    <w:rsid w:val="00D06232"/>
    <w:rsid w:val="00D50E46"/>
    <w:rsid w:val="00D76D6E"/>
    <w:rsid w:val="00D8497B"/>
    <w:rsid w:val="00DB4EC6"/>
    <w:rsid w:val="00DD7BC7"/>
    <w:rsid w:val="00E17ECD"/>
    <w:rsid w:val="00EA688C"/>
    <w:rsid w:val="00F4103D"/>
    <w:rsid w:val="00FF5D10"/>
    <w:rsid w:val="00FF7F4E"/>
    <w:rsid w:val="022F48F3"/>
    <w:rsid w:val="19087221"/>
    <w:rsid w:val="1D06237C"/>
    <w:rsid w:val="21CB7B54"/>
    <w:rsid w:val="70CA1BED"/>
    <w:rsid w:val="73C95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7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列出段落1"/>
    <w:basedOn w:val="1"/>
    <w:qFormat/>
    <w:uiPriority w:val="34"/>
    <w:pPr>
      <w:ind w:firstLine="420" w:firstLineChars="200"/>
    </w:pPr>
  </w:style>
  <w:style w:type="character" w:customStyle="1" w:styleId="9">
    <w:name w:val="标题 1 Char"/>
    <w:basedOn w:val="7"/>
    <w:link w:val="2"/>
    <w:qFormat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10">
    <w:name w:val="页眉 Char"/>
    <w:basedOn w:val="7"/>
    <w:link w:val="4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character" w:customStyle="1" w:styleId="11">
    <w:name w:val="页脚 Char"/>
    <w:basedOn w:val="7"/>
    <w:link w:val="3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paragraph" w:customStyle="1" w:styleId="12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10" Target="footer3.xml" Type="http://schemas.openxmlformats.org/officeDocument/2006/relationships/footer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media/image1.jpeg" Type="http://schemas.openxmlformats.org/officeDocument/2006/relationships/image"/><Relationship Id="rId5" Target="../customXml/item1.xml" Type="http://schemas.openxmlformats.org/officeDocument/2006/relationships/customXml"/><Relationship Id="rId6" Target="numbering.xml" Type="http://schemas.openxmlformats.org/officeDocument/2006/relationships/numbering"/><Relationship Id="rId7" Target="fontTable.xml" Type="http://schemas.openxmlformats.org/officeDocument/2006/relationships/fontTable"/><Relationship Id="rId8" Target="footer1.xml" Type="http://schemas.openxmlformats.org/officeDocument/2006/relationships/footer"/><Relationship Id="rId9" Target="footer2.xml" Type="http://schemas.openxmlformats.org/officeDocument/2006/relationships/footer"/></Relationships>
</file>

<file path=word/_rels/footer1.xml.rels><?xml version="1.0" encoding="UTF-8" standalone="no"?><Relationships xmlns="http://schemas.openxmlformats.org/package/2006/relationships"><Relationship Id="rId1" Target="media/image2.png" Type="http://schemas.openxmlformats.org/officeDocument/2006/relationships/image"/></Relationships>
</file>

<file path=word/_rels/footer2.xml.rels><?xml version="1.0" encoding="UTF-8" standalone="no"?><Relationships xmlns="http://schemas.openxmlformats.org/package/2006/relationships"><Relationship Id="rId1" Target="media/image2.png" Type="http://schemas.openxmlformats.org/officeDocument/2006/relationships/image"/></Relationships>
</file>

<file path=word/_rels/footer3.xml.rels><?xml version="1.0" encoding="UTF-8" standalone="no"?><Relationships xmlns="http://schemas.openxmlformats.org/package/2006/relationships"><Relationship Id="rId1" Target="media/image2.png" Type="http://schemas.openxmlformats.org/officeDocument/2006/relationships/image"/></Relationships>
</file>

<file path=word/_rels/settings.xml.rels><?xml version="1.0" encoding="UTF-8" standalone="no"?><Relationships xmlns="http://schemas.openxmlformats.org/package/2006/relationships"><Relationship Id="rId1" Target="file:///C:/Users/kedao/AppData/Roaming/kingsoft/office6/templates/download/&#40664;&#35748;/&#21019;&#24847;&#31616;&#21382;SJS0056A.doc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创意简历SJS0056A.docx</Template>
  <Pages>1</Pages>
  <Words>0</Words>
  <Characters>0</Characters>
  <Lines>1</Lines>
  <Paragraphs>1</Paragraphs>
  <TotalTime>4</TotalTime>
  <ScaleCrop>false</ScaleCrop>
  <LinksUpToDate>false</LinksUpToDate>
  <CharactersWithSpaces>1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2017-06-14T05:57:00Z</dcterms:created>
  <dc:creator>kedao</dc:creator>
  <cp:lastModifiedBy>WPS_1615090383</cp:lastModifiedBy>
  <dcterms:modified xsi:type="dcterms:W3CDTF">2025-09-25T01:53:54Z</dcterms:modified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eyJoZGlkIjoiNWNhZDY1NWU2YzNkNWJkMWI5ODMwMDAwZTM2ZjE1ZjciLCJ1c2VySWQiOiIxMTY5MDkwODgyIn0=</vt:lpwstr>
  </property>
  <property fmtid="{D5CDD505-2E9C-101B-9397-08002B2CF9AE}" pid="4" name="ICV">
    <vt:lpwstr>F68BAAAE80BF4948AE09702A99353494_12</vt:lpwstr>
  </property>
</Properties>
</file>